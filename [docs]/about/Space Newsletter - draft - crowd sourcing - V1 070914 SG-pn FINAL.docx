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7DD74" w14:textId="77777777" w:rsidR="00CD3846" w:rsidRPr="00130412" w:rsidRDefault="00CD3846" w:rsidP="00C00E59">
      <w:pPr>
        <w:pStyle w:val="Heading1"/>
        <w:spacing w:before="0"/>
        <w:rPr>
          <w:color w:val="auto"/>
        </w:rPr>
      </w:pPr>
    </w:p>
    <w:p w14:paraId="29878E7F" w14:textId="77777777" w:rsidR="00CD3846" w:rsidRPr="00130412" w:rsidRDefault="00CD3846" w:rsidP="00CD3846">
      <w:pPr>
        <w:pStyle w:val="BodyText"/>
        <w:tabs>
          <w:tab w:val="left" w:pos="1565"/>
        </w:tabs>
      </w:pPr>
      <w:r w:rsidRPr="00130412">
        <w:rPr>
          <w:rFonts w:ascii="Arial" w:eastAsia="Calibri" w:hAnsi="Arial" w:cs="Arial"/>
          <w:noProof/>
          <w:sz w:val="22"/>
          <w:szCs w:val="20"/>
          <w:lang w:eastAsia="en-GB"/>
        </w:rPr>
        <w:drawing>
          <wp:anchor distT="0" distB="0" distL="114300" distR="114300" simplePos="0" relativeHeight="251668480" behindDoc="0" locked="0" layoutInCell="1" allowOverlap="1" wp14:anchorId="6C315059" wp14:editId="3AE46509">
            <wp:simplePos x="0" y="0"/>
            <wp:positionH relativeFrom="column">
              <wp:posOffset>5708015</wp:posOffset>
            </wp:positionH>
            <wp:positionV relativeFrom="paragraph">
              <wp:posOffset>205740</wp:posOffset>
            </wp:positionV>
            <wp:extent cx="1061720" cy="1413510"/>
            <wp:effectExtent l="0" t="0" r="5080" b="0"/>
            <wp:wrapSquare wrapText="bothSides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141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30412">
        <w:tab/>
      </w:r>
    </w:p>
    <w:p w14:paraId="5072726E" w14:textId="77777777" w:rsidR="00CD3846" w:rsidRPr="00130412" w:rsidRDefault="00875EE6" w:rsidP="00875EE6">
      <w:pPr>
        <w:pStyle w:val="Heading1"/>
        <w:tabs>
          <w:tab w:val="left" w:pos="2835"/>
        </w:tabs>
        <w:spacing w:before="0"/>
      </w:pPr>
      <w:r>
        <w:t xml:space="preserve">CITIZEN </w:t>
      </w:r>
      <w:r w:rsidR="00363729">
        <w:t>Crowd source</w:t>
      </w:r>
      <w:r>
        <w:t>d</w:t>
      </w:r>
      <w:r w:rsidR="00363729">
        <w:t xml:space="preserve"> image classification</w:t>
      </w:r>
    </w:p>
    <w:p w14:paraId="519CCD10" w14:textId="77777777" w:rsidR="00CD3846" w:rsidRPr="00130412" w:rsidRDefault="00CD3846" w:rsidP="00CD3846">
      <w:pPr>
        <w:pStyle w:val="BodyText"/>
        <w:spacing w:before="0" w:line="240" w:lineRule="auto"/>
      </w:pPr>
      <w:r w:rsidRPr="00130412">
        <w:t xml:space="preserve">By </w:t>
      </w:r>
      <w:r w:rsidR="00363729">
        <w:t>Sunil Vanmullem</w:t>
      </w:r>
    </w:p>
    <w:p w14:paraId="0773B642" w14:textId="77777777" w:rsidR="00CD3846" w:rsidRDefault="00CD3846" w:rsidP="00CD3846">
      <w:pPr>
        <w:pStyle w:val="BodyText"/>
        <w:spacing w:before="0" w:line="240" w:lineRule="auto"/>
      </w:pPr>
    </w:p>
    <w:p w14:paraId="7D23B47A" w14:textId="77777777" w:rsidR="00363729" w:rsidRPr="00875EE6" w:rsidRDefault="00363729" w:rsidP="00A62576">
      <w:pPr>
        <w:pStyle w:val="Quote"/>
        <w:ind w:left="1134"/>
      </w:pPr>
      <w:r w:rsidRPr="00875EE6">
        <w:t xml:space="preserve">“Space is big. You just won't </w:t>
      </w:r>
      <w:r w:rsidRPr="000F1375">
        <w:t>believe</w:t>
      </w:r>
      <w:r w:rsidRPr="00875EE6">
        <w:t xml:space="preserve"> how vastly, hugely, mind- bogglingly big it is</w:t>
      </w:r>
      <w:r w:rsidR="00F94114">
        <w:t>.</w:t>
      </w:r>
      <w:r w:rsidRPr="00875EE6">
        <w:t>”</w:t>
      </w:r>
    </w:p>
    <w:p w14:paraId="5DCF967E" w14:textId="77777777" w:rsidR="00363729" w:rsidRPr="000F1375" w:rsidRDefault="00000000" w:rsidP="00A62576">
      <w:pPr>
        <w:pStyle w:val="Caption"/>
        <w:ind w:left="1134"/>
      </w:pPr>
      <w:hyperlink r:id="rId13" w:history="1">
        <w:r w:rsidR="00363729" w:rsidRPr="000F1375">
          <w:rPr>
            <w:rStyle w:val="Hyperlink"/>
            <w:color w:val="787878" w:themeColor="text2"/>
            <w:u w:val="none"/>
          </w:rPr>
          <w:t>Douglas Adams</w:t>
        </w:r>
      </w:hyperlink>
      <w:r w:rsidR="00363729" w:rsidRPr="000F1375">
        <w:t>,</w:t>
      </w:r>
      <w:r w:rsidR="00363729" w:rsidRPr="000F1375">
        <w:rPr>
          <w:rStyle w:val="apple-converted-space"/>
        </w:rPr>
        <w:t> </w:t>
      </w:r>
      <w:r w:rsidR="00363729" w:rsidRPr="000F1375">
        <w:t xml:space="preserve">The Hitchhiker's Guide to the Galaxy </w:t>
      </w:r>
    </w:p>
    <w:p w14:paraId="7FCD4872" w14:textId="77777777" w:rsidR="00F548AC" w:rsidRDefault="00F548AC" w:rsidP="00363729">
      <w:pPr>
        <w:pStyle w:val="ListBullet"/>
        <w:numPr>
          <w:ilvl w:val="0"/>
          <w:numId w:val="0"/>
        </w:numPr>
      </w:pPr>
    </w:p>
    <w:p w14:paraId="0161341B" w14:textId="77777777" w:rsidR="009C7B2E" w:rsidRDefault="00875EE6" w:rsidP="008D36F9">
      <w:pPr>
        <w:pStyle w:val="ListBullet"/>
        <w:numPr>
          <w:ilvl w:val="0"/>
          <w:numId w:val="0"/>
        </w:numPr>
        <w:jc w:val="both"/>
      </w:pPr>
      <w:r>
        <w:t xml:space="preserve">The amount of data that is being acquired </w:t>
      </w:r>
      <w:r w:rsidR="0071367D">
        <w:t xml:space="preserve">and produced </w:t>
      </w:r>
      <w:r>
        <w:t xml:space="preserve">by space agencies is </w:t>
      </w:r>
      <w:r w:rsidR="004D3209">
        <w:t>truly mind-boggling</w:t>
      </w:r>
      <w:r w:rsidR="0071367D">
        <w:t xml:space="preserve">. </w:t>
      </w:r>
      <w:r w:rsidR="006B0FE5">
        <w:t xml:space="preserve">NASA for example gathers hundreds of </w:t>
      </w:r>
      <w:r w:rsidR="009C7B2E">
        <w:t>Terabytes</w:t>
      </w:r>
      <w:r w:rsidR="006B0FE5">
        <w:t xml:space="preserve"> of data per day</w:t>
      </w:r>
      <w:r w:rsidR="006B0FE5">
        <w:rPr>
          <w:rStyle w:val="FootnoteReference"/>
        </w:rPr>
        <w:footnoteReference w:id="1"/>
      </w:r>
      <w:r w:rsidR="006B0FE5">
        <w:t>. This is a drop in the ocean compared to the volumes of data that future missions and experiments will produce</w:t>
      </w:r>
      <w:r w:rsidR="00FC2A78">
        <w:t xml:space="preserve">. </w:t>
      </w:r>
      <w:r w:rsidR="009C7B2E">
        <w:t xml:space="preserve">Big data is amongst the foremost </w:t>
      </w:r>
      <w:r w:rsidR="00AE4C16">
        <w:t>issues</w:t>
      </w:r>
      <w:r w:rsidR="009C7B2E">
        <w:t xml:space="preserve"> that teams at NASA</w:t>
      </w:r>
      <w:r w:rsidR="009C7B2E">
        <w:rPr>
          <w:rStyle w:val="FootnoteReference"/>
        </w:rPr>
        <w:footnoteReference w:id="2"/>
      </w:r>
      <w:r w:rsidR="009C7B2E">
        <w:t xml:space="preserve"> and ESA</w:t>
      </w:r>
      <w:r w:rsidR="009C7B2E">
        <w:rPr>
          <w:rStyle w:val="FootnoteReference"/>
        </w:rPr>
        <w:footnoteReference w:id="3"/>
      </w:r>
      <w:r w:rsidR="009C7B2E">
        <w:t xml:space="preserve"> are working on</w:t>
      </w:r>
      <w:r w:rsidR="00FC2A78">
        <w:t>.</w:t>
      </w:r>
    </w:p>
    <w:p w14:paraId="09189880" w14:textId="77777777" w:rsidR="0071367D" w:rsidRDefault="004D2501" w:rsidP="008D36F9">
      <w:pPr>
        <w:pStyle w:val="ListBullet"/>
        <w:numPr>
          <w:ilvl w:val="0"/>
          <w:numId w:val="0"/>
        </w:numPr>
        <w:jc w:val="both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6704EA1A" wp14:editId="4295CD7F">
                <wp:simplePos x="0" y="0"/>
                <wp:positionH relativeFrom="column">
                  <wp:posOffset>4724400</wp:posOffset>
                </wp:positionH>
                <wp:positionV relativeFrom="paragraph">
                  <wp:posOffset>191135</wp:posOffset>
                </wp:positionV>
                <wp:extent cx="2089785" cy="1427480"/>
                <wp:effectExtent l="0" t="0" r="5715" b="127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9785" cy="1427480"/>
                          <a:chOff x="0" y="0"/>
                          <a:chExt cx="2089785" cy="142748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85" cy="1151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38100" y="1228725"/>
                            <a:ext cx="205168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1797055" w14:textId="77777777" w:rsidR="00FE5B00" w:rsidRPr="007C3AD1" w:rsidRDefault="0029130C" w:rsidP="00FE5B00">
                              <w:pPr>
                                <w:pStyle w:val="Caption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t xml:space="preserve">Credit: </w:t>
                              </w:r>
                              <w:proofErr w:type="spellStart"/>
                              <w:r>
                                <w:t>Opensourceway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FE5B00" w:rsidRPr="005D115A">
                                <w:t>https://flic.kr/p/9Lz176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4EA1A" id="Group 18" o:spid="_x0000_s1026" style="position:absolute;left:0;text-align:left;margin-left:372pt;margin-top:15.05pt;width:164.55pt;height:112.4pt;z-index:251646464" coordsize="20897,14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0516;height:11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381;top:12287;width:2051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21797055" w14:textId="77777777" w:rsidR="00FE5B00" w:rsidRPr="007C3AD1" w:rsidRDefault="0029130C" w:rsidP="00FE5B00">
                        <w:pPr>
                          <w:pStyle w:val="Caption"/>
                          <w:rPr>
                            <w:noProof/>
                            <w:sz w:val="20"/>
                          </w:rPr>
                        </w:pPr>
                        <w:r>
                          <w:t xml:space="preserve">Credit: </w:t>
                        </w:r>
                        <w:proofErr w:type="spellStart"/>
                        <w:r>
                          <w:t>Opensourceway</w:t>
                        </w:r>
                        <w:proofErr w:type="spellEnd"/>
                        <w:r>
                          <w:t xml:space="preserve"> </w:t>
                        </w:r>
                        <w:r w:rsidR="00FE5B00" w:rsidRPr="005D115A">
                          <w:t>https://flic.kr/p/9Lz176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F9F0BD2" w14:textId="69489EDD" w:rsidR="00655BC8" w:rsidRDefault="0071367D" w:rsidP="008D36F9">
      <w:pPr>
        <w:pStyle w:val="ListBullet"/>
        <w:numPr>
          <w:ilvl w:val="0"/>
          <w:numId w:val="0"/>
        </w:numPr>
        <w:jc w:val="both"/>
      </w:pPr>
      <w:r>
        <w:t xml:space="preserve">The data tsunami that was seen in the mobile </w:t>
      </w:r>
      <w:r w:rsidR="000B123D">
        <w:t xml:space="preserve">telecoms </w:t>
      </w:r>
      <w:r>
        <w:t xml:space="preserve">industry is nothing compared to </w:t>
      </w:r>
      <w:r w:rsidR="000B123D">
        <w:t xml:space="preserve">the </w:t>
      </w:r>
      <w:r>
        <w:t>proportions that has been occurring in the space industry as instrument resolutions have been improving and technology continues to develop at astonishing rates. If 90% of the worlds’ data has been created in the last two years</w:t>
      </w:r>
      <w:r>
        <w:rPr>
          <w:rStyle w:val="FootnoteReference"/>
        </w:rPr>
        <w:footnoteReference w:id="4"/>
      </w:r>
      <w:r>
        <w:t xml:space="preserve">, it </w:t>
      </w:r>
      <w:r w:rsidR="009C7B2E">
        <w:t xml:space="preserve">is unimaginable to </w:t>
      </w:r>
      <w:r>
        <w:t xml:space="preserve">think about the </w:t>
      </w:r>
      <w:r w:rsidR="001C25B9">
        <w:t>Exabytes</w:t>
      </w:r>
      <w:r w:rsidR="009C7B2E">
        <w:t xml:space="preserve"> and beyond, </w:t>
      </w:r>
      <w:r>
        <w:t xml:space="preserve">volumes of data yet to come. </w:t>
      </w:r>
    </w:p>
    <w:p w14:paraId="6395216F" w14:textId="77777777" w:rsidR="00655BC8" w:rsidRDefault="00655BC8" w:rsidP="0071367D">
      <w:pPr>
        <w:pStyle w:val="ListBullet"/>
        <w:numPr>
          <w:ilvl w:val="0"/>
          <w:numId w:val="0"/>
        </w:numPr>
      </w:pPr>
    </w:p>
    <w:p w14:paraId="6B3092F9" w14:textId="77777777" w:rsidR="00AF56C5" w:rsidRDefault="00AF56C5" w:rsidP="008D36F9">
      <w:pPr>
        <w:pStyle w:val="ListBullet"/>
        <w:numPr>
          <w:ilvl w:val="0"/>
          <w:numId w:val="0"/>
        </w:numPr>
        <w:jc w:val="both"/>
      </w:pPr>
      <w:r>
        <w:t xml:space="preserve">There are a number of problems with big space data, each of which could justify papers in their own right. </w:t>
      </w:r>
    </w:p>
    <w:p w14:paraId="41835557" w14:textId="77777777" w:rsidR="00AF56C5" w:rsidRDefault="00AF56C5" w:rsidP="008D36F9">
      <w:pPr>
        <w:pStyle w:val="ListBullet"/>
        <w:numPr>
          <w:ilvl w:val="0"/>
          <w:numId w:val="16"/>
        </w:numPr>
        <w:jc w:val="both"/>
      </w:pPr>
      <w:r>
        <w:t xml:space="preserve">How </w:t>
      </w:r>
      <w:r w:rsidR="00A63475">
        <w:t xml:space="preserve">the data is </w:t>
      </w:r>
      <w:r w:rsidR="0030110C">
        <w:t xml:space="preserve">reliably </w:t>
      </w:r>
      <w:r>
        <w:t>acquire</w:t>
      </w:r>
      <w:r w:rsidR="00A63475">
        <w:t>d</w:t>
      </w:r>
      <w:r>
        <w:t xml:space="preserve"> and store</w:t>
      </w:r>
      <w:r w:rsidR="00A63475">
        <w:t>d.</w:t>
      </w:r>
      <w:r>
        <w:t xml:space="preserve"> If the data is lost, it is lost forever. There is no going back to acquire the </w:t>
      </w:r>
      <w:r w:rsidR="0030110C">
        <w:t xml:space="preserve">exact same </w:t>
      </w:r>
      <w:r>
        <w:t>data again.</w:t>
      </w:r>
    </w:p>
    <w:p w14:paraId="666DC03F" w14:textId="77777777" w:rsidR="00AF56C5" w:rsidRDefault="00AF56C5" w:rsidP="008D36F9">
      <w:pPr>
        <w:pStyle w:val="ListBullet"/>
        <w:numPr>
          <w:ilvl w:val="0"/>
          <w:numId w:val="16"/>
        </w:numPr>
        <w:jc w:val="both"/>
      </w:pPr>
      <w:r>
        <w:t xml:space="preserve">How </w:t>
      </w:r>
      <w:r w:rsidR="00A63475">
        <w:t>the data is</w:t>
      </w:r>
      <w:r w:rsidR="0030110C">
        <w:t xml:space="preserve"> </w:t>
      </w:r>
      <w:r w:rsidR="00A63475">
        <w:t xml:space="preserve">effectively </w:t>
      </w:r>
      <w:r w:rsidR="0030110C">
        <w:t>dissem</w:t>
      </w:r>
      <w:r w:rsidR="00A63475">
        <w:t>inated to consumers of the data.</w:t>
      </w:r>
      <w:r w:rsidR="0030110C">
        <w:t xml:space="preserve"> </w:t>
      </w:r>
      <w:r w:rsidR="0025453D">
        <w:t xml:space="preserve">The sheer </w:t>
      </w:r>
      <w:r w:rsidR="000B123D">
        <w:t xml:space="preserve">volume </w:t>
      </w:r>
      <w:r w:rsidR="0025453D">
        <w:t xml:space="preserve">of data means that downloading product data requires a consistently high </w:t>
      </w:r>
      <w:r w:rsidR="0030110C">
        <w:t xml:space="preserve">bandwidth between the archive and the </w:t>
      </w:r>
      <w:r w:rsidR="0025453D">
        <w:t>consumer.</w:t>
      </w:r>
    </w:p>
    <w:p w14:paraId="1B752255" w14:textId="77777777" w:rsidR="0030110C" w:rsidRDefault="00E25361" w:rsidP="008D36F9">
      <w:pPr>
        <w:pStyle w:val="ListBullet"/>
        <w:numPr>
          <w:ilvl w:val="0"/>
          <w:numId w:val="16"/>
        </w:numPr>
        <w:jc w:val="both"/>
      </w:pPr>
      <w:r>
        <w:t>It also takes considerable resources to process such large amounts of data.</w:t>
      </w:r>
      <w:r w:rsidR="0025453D">
        <w:t xml:space="preserve"> </w:t>
      </w:r>
    </w:p>
    <w:p w14:paraId="77B2CA80" w14:textId="77777777" w:rsidR="004D3209" w:rsidRDefault="000B123D" w:rsidP="008D36F9">
      <w:pPr>
        <w:pStyle w:val="ListBullet"/>
        <w:numPr>
          <w:ilvl w:val="0"/>
          <w:numId w:val="16"/>
        </w:numPr>
        <w:jc w:val="both"/>
      </w:pPr>
      <w:r>
        <w:t>Besides</w:t>
      </w:r>
      <w:r w:rsidR="002F3473">
        <w:t xml:space="preserve"> the </w:t>
      </w:r>
      <w:r>
        <w:t xml:space="preserve">volume </w:t>
      </w:r>
      <w:r w:rsidR="002F3473">
        <w:t xml:space="preserve">of the data, how long does it take for the data to be analysed? </w:t>
      </w:r>
    </w:p>
    <w:p w14:paraId="210F9679" w14:textId="77777777" w:rsidR="00CD3846" w:rsidRDefault="00875EE6" w:rsidP="00CD3846">
      <w:pPr>
        <w:pStyle w:val="Heading2"/>
      </w:pPr>
      <w:r>
        <w:t xml:space="preserve">The Data </w:t>
      </w:r>
      <w:r w:rsidR="009A1C46">
        <w:t xml:space="preserve">Analysis </w:t>
      </w:r>
      <w:r w:rsidR="002150AD">
        <w:t>B</w:t>
      </w:r>
      <w:r w:rsidR="001155F7">
        <w:t>acklog</w:t>
      </w:r>
    </w:p>
    <w:p w14:paraId="6E0C711A" w14:textId="77777777" w:rsidR="00C363EB" w:rsidRDefault="00C363EB" w:rsidP="007E1840">
      <w:pPr>
        <w:pStyle w:val="BodyText"/>
      </w:pPr>
      <w:r>
        <w:lastRenderedPageBreak/>
        <w:t>Science takes a long time</w:t>
      </w:r>
      <w:r w:rsidR="000B123D">
        <w:t xml:space="preserve"> -</w:t>
      </w:r>
      <w:r>
        <w:t xml:space="preserve"> to analyse the reams of data can take decades of detailed scientific work. This presents a problem with space missions as the spacecraft are making observations now, </w:t>
      </w:r>
      <w:r w:rsidR="00266F00">
        <w:t xml:space="preserve">are unlikely to last decades </w:t>
      </w:r>
      <w:r>
        <w:t xml:space="preserve">and science targets </w:t>
      </w:r>
      <w:r w:rsidR="00266F00">
        <w:t>need to be identified quickly.</w:t>
      </w:r>
      <w:r w:rsidR="00B501CE">
        <w:t xml:space="preserve"> A data analysis backlog is building up.</w:t>
      </w:r>
    </w:p>
    <w:p w14:paraId="6E5BE7C8" w14:textId="4A546BE2" w:rsidR="00DF0F00" w:rsidRDefault="00A968C2" w:rsidP="007E1840">
      <w:pPr>
        <w:pStyle w:val="BodyText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7F96A1D" wp14:editId="0668A05F">
                <wp:simplePos x="0" y="0"/>
                <wp:positionH relativeFrom="column">
                  <wp:posOffset>5467350</wp:posOffset>
                </wp:positionH>
                <wp:positionV relativeFrom="paragraph">
                  <wp:posOffset>86360</wp:posOffset>
                </wp:positionV>
                <wp:extent cx="1389380" cy="1637030"/>
                <wp:effectExtent l="0" t="0" r="1270" b="127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9380" cy="1637030"/>
                          <a:chOff x="0" y="0"/>
                          <a:chExt cx="1389380" cy="163703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380" cy="1389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1438275"/>
                            <a:ext cx="1389380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CF512B8" w14:textId="77777777" w:rsidR="00FE5B00" w:rsidRPr="00F13A8F" w:rsidRDefault="0029130C" w:rsidP="00FE5B00">
                              <w:pPr>
                                <w:pStyle w:val="Caption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t xml:space="preserve">Credit: </w:t>
                              </w:r>
                              <w:r w:rsidR="00FE5B00">
                                <w:t>FactsHumor.com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F96A1D" id="Group 17" o:spid="_x0000_s1029" style="position:absolute;left:0;text-align:left;margin-left:430.5pt;margin-top:6.8pt;width:109.4pt;height:128.9pt;z-index:251650560" coordsize="13893,16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">
                <v:shape id="Picture 16" o:spid="_x0000_s1030" type="#_x0000_t75" style="position:absolute;width:13893;height:13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">
                  <v:imagedata r:id="rId17" o:title=""/>
                </v:shape>
                <v:shape id="Text Box 1" o:spid="_x0000_s1031" type="#_x0000_t202" style="position:absolute;top:14382;width:1389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3CF512B8" w14:textId="77777777" w:rsidR="00FE5B00" w:rsidRPr="00F13A8F" w:rsidRDefault="0029130C" w:rsidP="00FE5B00">
                        <w:pPr>
                          <w:pStyle w:val="Caption"/>
                          <w:rPr>
                            <w:noProof/>
                            <w:sz w:val="20"/>
                          </w:rPr>
                        </w:pPr>
                        <w:r>
                          <w:t xml:space="preserve">Credit: </w:t>
                        </w:r>
                        <w:r w:rsidR="00FE5B00">
                          <w:t>FactsHumor.com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66F00">
        <w:t xml:space="preserve">I liken this to a </w:t>
      </w:r>
      <w:r w:rsidR="00F257A3">
        <w:t>thought experiment</w:t>
      </w:r>
      <w:r w:rsidR="00266F00">
        <w:t xml:space="preserve"> in which a</w:t>
      </w:r>
      <w:r w:rsidR="00F257A3">
        <w:t xml:space="preserve"> </w:t>
      </w:r>
      <w:r w:rsidR="00DF0F00">
        <w:t xml:space="preserve">group of </w:t>
      </w:r>
      <w:r w:rsidR="00F257A3">
        <w:t>scientist</w:t>
      </w:r>
      <w:r w:rsidR="00DF0F00">
        <w:t>s</w:t>
      </w:r>
      <w:r w:rsidR="00F257A3">
        <w:t xml:space="preserve"> </w:t>
      </w:r>
      <w:r w:rsidR="00DF0F00">
        <w:t xml:space="preserve">are </w:t>
      </w:r>
      <w:r w:rsidR="00F257A3">
        <w:t xml:space="preserve">making observations from the deck of a </w:t>
      </w:r>
      <w:r w:rsidR="00D37C9F">
        <w:t>super tanker</w:t>
      </w:r>
      <w:r w:rsidR="00DF0F00">
        <w:t xml:space="preserve"> travelling at full speed</w:t>
      </w:r>
      <w:r w:rsidR="00F257A3">
        <w:t xml:space="preserve">. </w:t>
      </w:r>
      <w:r w:rsidR="00DF0F00">
        <w:t xml:space="preserve">When a scientist spots </w:t>
      </w:r>
      <w:r w:rsidR="00A849BD">
        <w:t xml:space="preserve">something </w:t>
      </w:r>
      <w:r w:rsidR="00DF0F00">
        <w:t xml:space="preserve">he is interested in, he tells the </w:t>
      </w:r>
      <w:r w:rsidR="00D37C9F">
        <w:t>captain to stop the ship</w:t>
      </w:r>
      <w:r w:rsidR="00DF0F00">
        <w:t xml:space="preserve"> so that he can make detailed observations.</w:t>
      </w:r>
      <w:r w:rsidR="00266F00">
        <w:t xml:space="preserve"> The problem is that by the time the </w:t>
      </w:r>
      <w:proofErr w:type="spellStart"/>
      <w:r w:rsidR="00266F00">
        <w:t>supertanker</w:t>
      </w:r>
      <w:proofErr w:type="spellEnd"/>
      <w:r w:rsidR="00266F00">
        <w:t xml:space="preserve"> stops, </w:t>
      </w:r>
      <w:r w:rsidR="00D37C9F">
        <w:t xml:space="preserve">5 miles away, </w:t>
      </w:r>
      <w:r w:rsidR="00266F00">
        <w:t xml:space="preserve">the opportunity for the scientific observation is long </w:t>
      </w:r>
      <w:r w:rsidR="00D37C9F">
        <w:t>past</w:t>
      </w:r>
      <w:r w:rsidR="00266F00">
        <w:t>.</w:t>
      </w:r>
      <w:r w:rsidR="00D37C9F">
        <w:t xml:space="preserve"> In this thought experiment, the scientific process is the </w:t>
      </w:r>
      <w:proofErr w:type="spellStart"/>
      <w:r w:rsidR="00D37C9F">
        <w:t>supertanker</w:t>
      </w:r>
      <w:proofErr w:type="spellEnd"/>
      <w:r w:rsidR="00D37C9F">
        <w:t>.</w:t>
      </w:r>
    </w:p>
    <w:p w14:paraId="56D7CEE1" w14:textId="77777777" w:rsidR="008251A0" w:rsidRDefault="00D37C9F" w:rsidP="008251A0">
      <w:pPr>
        <w:pStyle w:val="BodyText"/>
      </w:pPr>
      <w:r>
        <w:t xml:space="preserve">The </w:t>
      </w:r>
      <w:r w:rsidR="008251A0">
        <w:t xml:space="preserve">constraint is that </w:t>
      </w:r>
      <w:r>
        <w:t xml:space="preserve">most space instruments </w:t>
      </w:r>
      <w:r w:rsidR="00F0240F">
        <w:t>can’t</w:t>
      </w:r>
      <w:r>
        <w:t xml:space="preserve"> stop, they have a limited life span and need to </w:t>
      </w:r>
      <w:r w:rsidR="008251A0">
        <w:t>complete their miss</w:t>
      </w:r>
      <w:r w:rsidR="00DE11B0">
        <w:t xml:space="preserve">ion objectives within a limited time. And having multiple missions with the same mission objectives is not </w:t>
      </w:r>
      <w:r w:rsidR="000B123D">
        <w:t xml:space="preserve">an </w:t>
      </w:r>
      <w:r w:rsidR="00DE11B0">
        <w:t>option due to the literally astronomical costs involved.</w:t>
      </w:r>
      <w:r w:rsidR="008251A0">
        <w:t xml:space="preserve"> </w:t>
      </w:r>
      <w:proofErr w:type="gramStart"/>
      <w:r w:rsidR="008251A0">
        <w:t>So</w:t>
      </w:r>
      <w:proofErr w:type="gramEnd"/>
      <w:r w:rsidR="008251A0">
        <w:t xml:space="preserve"> if </w:t>
      </w:r>
      <w:r w:rsidR="00F0240F">
        <w:t>it</w:t>
      </w:r>
      <w:r w:rsidR="00DE11B0">
        <w:t>’</w:t>
      </w:r>
      <w:r w:rsidR="00F0240F">
        <w:t xml:space="preserve">s not feasible to change the way that the data is acquired, </w:t>
      </w:r>
      <w:r w:rsidR="008251A0">
        <w:t>what about changing the way that the analysis is done?</w:t>
      </w:r>
    </w:p>
    <w:p w14:paraId="302864E2" w14:textId="77777777" w:rsidR="002A71B2" w:rsidRDefault="007E1840" w:rsidP="007E1840">
      <w:pPr>
        <w:pStyle w:val="Heading2"/>
      </w:pPr>
      <w:r>
        <w:t xml:space="preserve">The </w:t>
      </w:r>
      <w:r w:rsidR="002A71B2">
        <w:t>Halls of Science</w:t>
      </w:r>
    </w:p>
    <w:p w14:paraId="18B2EF19" w14:textId="20646E37" w:rsidR="00EC4E46" w:rsidRDefault="00A849BD" w:rsidP="002A71B2">
      <w:pPr>
        <w:pStyle w:val="BodyText"/>
      </w:pPr>
      <w:proofErr w:type="spellStart"/>
      <w:proofErr w:type="gramStart"/>
      <w:r>
        <w:t>Its</w:t>
      </w:r>
      <w:proofErr w:type="spellEnd"/>
      <w:proofErr w:type="gramEnd"/>
      <w:r>
        <w:t xml:space="preserve"> said that s</w:t>
      </w:r>
      <w:r w:rsidR="002A71B2">
        <w:t>cience is done behind closed doors</w:t>
      </w:r>
      <w:r w:rsidR="005874E1">
        <w:t>.</w:t>
      </w:r>
      <w:r w:rsidR="001D3D5C">
        <w:t xml:space="preserve"> </w:t>
      </w:r>
      <w:proofErr w:type="gramStart"/>
      <w:r w:rsidR="005874E1">
        <w:t>A</w:t>
      </w:r>
      <w:proofErr w:type="gramEnd"/>
      <w:r w:rsidR="005874E1">
        <w:t xml:space="preserve"> minimum of a PhD and letters </w:t>
      </w:r>
      <w:r w:rsidR="002A71B2">
        <w:t xml:space="preserve">after your name </w:t>
      </w:r>
      <w:r w:rsidR="005874E1">
        <w:t xml:space="preserve">is required to </w:t>
      </w:r>
      <w:r w:rsidR="002A71B2">
        <w:t>even get a chance to look at the data. That may have been true before the internet was invented, but things</w:t>
      </w:r>
      <w:r w:rsidR="0029130C">
        <w:t xml:space="preserve"> </w:t>
      </w:r>
      <w:r w:rsidR="000B123D">
        <w:t xml:space="preserve">(as </w:t>
      </w:r>
      <w:r w:rsidR="0029130C">
        <w:t>they say</w:t>
      </w:r>
      <w:r w:rsidR="000B123D">
        <w:t>)</w:t>
      </w:r>
      <w:r w:rsidR="002A71B2">
        <w:t xml:space="preserve"> are a changing. </w:t>
      </w:r>
    </w:p>
    <w:p w14:paraId="238B4004" w14:textId="2995500F" w:rsidR="002A71B2" w:rsidRDefault="00E141FD" w:rsidP="002A71B2">
      <w:pPr>
        <w:pStyle w:val="BodyText"/>
      </w:pPr>
      <w:r>
        <w:t>A</w:t>
      </w:r>
      <w:r w:rsidR="002A71B2">
        <w:t xml:space="preserve">gencies are </w:t>
      </w:r>
      <w:r>
        <w:t xml:space="preserve">now </w:t>
      </w:r>
      <w:r w:rsidR="003526D6">
        <w:t xml:space="preserve">being challenged to be more accountable to the people who fund them. In the US there is the </w:t>
      </w:r>
      <w:r w:rsidR="00106A76">
        <w:t>Open Government Initiative</w:t>
      </w:r>
      <w:r w:rsidR="00106A76">
        <w:rPr>
          <w:rStyle w:val="FootnoteReference"/>
        </w:rPr>
        <w:footnoteReference w:id="5"/>
      </w:r>
      <w:r w:rsidR="00106A76">
        <w:t xml:space="preserve"> </w:t>
      </w:r>
      <w:r w:rsidR="000B123D">
        <w:t>while</w:t>
      </w:r>
      <w:r w:rsidR="003742DA">
        <w:t xml:space="preserve"> in the EU there is the Open government approach</w:t>
      </w:r>
      <w:r w:rsidR="003742DA">
        <w:rPr>
          <w:rStyle w:val="FootnoteReference"/>
        </w:rPr>
        <w:footnoteReference w:id="6"/>
      </w:r>
      <w:r w:rsidR="003742DA">
        <w:t xml:space="preserve">. And it’s not just about funding, it’s </w:t>
      </w:r>
      <w:r w:rsidR="000B123D">
        <w:t xml:space="preserve">a </w:t>
      </w:r>
      <w:r w:rsidR="00483065">
        <w:t>recognition</w:t>
      </w:r>
      <w:r w:rsidR="003742DA">
        <w:t xml:space="preserve"> that making data </w:t>
      </w:r>
      <w:r w:rsidR="000B123D">
        <w:t xml:space="preserve">accessible </w:t>
      </w:r>
      <w:r w:rsidR="003742DA">
        <w:t>is necessary to help keep ideas flowing and encourage innovation.</w:t>
      </w:r>
    </w:p>
    <w:p w14:paraId="60DF213E" w14:textId="77777777" w:rsidR="007E1840" w:rsidRDefault="007E1840" w:rsidP="007E1840">
      <w:pPr>
        <w:pStyle w:val="Heading2"/>
      </w:pPr>
      <w:r>
        <w:t>Citizen Crowd</w:t>
      </w:r>
    </w:p>
    <w:p w14:paraId="6B0B2063" w14:textId="5DA668E0" w:rsidR="001A2681" w:rsidRDefault="00783B08" w:rsidP="00783B08">
      <w:pPr>
        <w:pStyle w:val="BodyText"/>
      </w:pPr>
      <w:r>
        <w:t xml:space="preserve">There </w:t>
      </w:r>
      <w:r w:rsidR="0082014E">
        <w:t xml:space="preserve">are </w:t>
      </w:r>
      <w:r>
        <w:t xml:space="preserve">people out there who have a casual interest in space imagery and who are actively looking at the images coming back from missions. I count myself amongst these people. We are not planetary scientists or even experts, but we are curious about the data </w:t>
      </w:r>
      <w:r w:rsidR="00B05D87">
        <w:t xml:space="preserve">and </w:t>
      </w:r>
      <w:r w:rsidR="00B05D87">
        <w:t>wanting to be involved in space exploration, be it from our armchairs.</w:t>
      </w:r>
      <w:r w:rsidR="00B05D87">
        <w:t xml:space="preserve"> We </w:t>
      </w:r>
      <w:r w:rsidR="00467571">
        <w:t xml:space="preserve">to </w:t>
      </w:r>
      <w:r w:rsidR="00DB0214">
        <w:t xml:space="preserve">be amongst the first to </w:t>
      </w:r>
      <w:r w:rsidR="00B05D87">
        <w:t xml:space="preserve">identify </w:t>
      </w:r>
      <w:r w:rsidR="00467571">
        <w:t xml:space="preserve">something that </w:t>
      </w:r>
      <w:r w:rsidR="00DB0214">
        <w:t xml:space="preserve">will influence </w:t>
      </w:r>
      <w:r w:rsidR="00467571">
        <w:t xml:space="preserve">scientific </w:t>
      </w:r>
      <w:r w:rsidR="00DB0214">
        <w:t>thinking</w:t>
      </w:r>
      <w:r w:rsidR="00783465">
        <w:t>.</w:t>
      </w:r>
    </w:p>
    <w:p w14:paraId="24E66024" w14:textId="77777777" w:rsidR="001A2055" w:rsidRDefault="001A2681" w:rsidP="00783B08">
      <w:pPr>
        <w:pStyle w:val="BodyText"/>
      </w:pPr>
      <w:r>
        <w:t xml:space="preserve">There are </w:t>
      </w:r>
      <w:r w:rsidR="002B7AE8">
        <w:t xml:space="preserve">many </w:t>
      </w:r>
      <w:r>
        <w:t xml:space="preserve">thousands of </w:t>
      </w:r>
      <w:r w:rsidR="005665EC">
        <w:t xml:space="preserve">such space hobbyists, </w:t>
      </w:r>
      <w:r>
        <w:t>citizen scientists</w:t>
      </w:r>
      <w:r w:rsidR="005665EC">
        <w:t>,</w:t>
      </w:r>
      <w:r>
        <w:t xml:space="preserve"> out there who are dispersed into various disconnected forums and discussion boards, be </w:t>
      </w:r>
      <w:r w:rsidR="005665EC">
        <w:t>it on F</w:t>
      </w:r>
      <w:r>
        <w:t xml:space="preserve">acebook, </w:t>
      </w:r>
      <w:r w:rsidR="00BA2068">
        <w:t>LinkedIn</w:t>
      </w:r>
      <w:r w:rsidR="006E12BC">
        <w:t xml:space="preserve"> groups</w:t>
      </w:r>
      <w:r w:rsidR="005665EC">
        <w:t>, Nasa</w:t>
      </w:r>
      <w:r w:rsidR="002B7AE8">
        <w:t>S</w:t>
      </w:r>
      <w:r w:rsidR="005665EC">
        <w:t>pace</w:t>
      </w:r>
      <w:r w:rsidR="002B7AE8">
        <w:t>Flight.com, UnmannedS</w:t>
      </w:r>
      <w:r w:rsidR="005665EC">
        <w:t>paceflight</w:t>
      </w:r>
      <w:r w:rsidR="002B7AE8">
        <w:t>.com</w:t>
      </w:r>
      <w:r w:rsidR="005665EC">
        <w:t xml:space="preserve">, </w:t>
      </w:r>
      <w:proofErr w:type="spellStart"/>
      <w:r w:rsidR="005665EC">
        <w:t>A</w:t>
      </w:r>
      <w:r w:rsidR="002B7AE8">
        <w:t>bove</w:t>
      </w:r>
      <w:r w:rsidR="005665EC">
        <w:t>T</w:t>
      </w:r>
      <w:r w:rsidR="002B7AE8">
        <w:t>op</w:t>
      </w:r>
      <w:r w:rsidR="005665EC">
        <w:t>S</w:t>
      </w:r>
      <w:r w:rsidR="002B7AE8">
        <w:t>ecret</w:t>
      </w:r>
      <w:proofErr w:type="spellEnd"/>
      <w:r w:rsidR="005665EC">
        <w:t xml:space="preserve"> or hundreds of other alternatives. </w:t>
      </w:r>
    </w:p>
    <w:p w14:paraId="35030764" w14:textId="77777777" w:rsidR="00783B08" w:rsidRDefault="005665EC" w:rsidP="00783B08">
      <w:pPr>
        <w:pStyle w:val="BodyText"/>
      </w:pPr>
      <w:r>
        <w:t xml:space="preserve">Efforts </w:t>
      </w:r>
      <w:r w:rsidR="00EA4168">
        <w:t xml:space="preserve">continue to be </w:t>
      </w:r>
      <w:r>
        <w:t>made to engage citizen scientists with focussed crowdsourcing efforts such as planetFour.com</w:t>
      </w:r>
      <w:r>
        <w:rPr>
          <w:rStyle w:val="FootnoteReference"/>
        </w:rPr>
        <w:footnoteReference w:id="7"/>
      </w:r>
      <w:r>
        <w:t xml:space="preserve"> where citizen scientists have classified millions of MRO images, N</w:t>
      </w:r>
      <w:r w:rsidR="001A2055">
        <w:t xml:space="preserve">ASA </w:t>
      </w:r>
      <w:r>
        <w:t>Image Detective</w:t>
      </w:r>
      <w:r>
        <w:rPr>
          <w:rStyle w:val="FootnoteReference"/>
        </w:rPr>
        <w:footnoteReference w:id="8"/>
      </w:r>
      <w:r>
        <w:t xml:space="preserve"> that helps identify locations of photos taken by astronauts aboard the ISS, </w:t>
      </w:r>
      <w:r w:rsidR="000B123D">
        <w:t xml:space="preserve">and </w:t>
      </w:r>
      <w:r>
        <w:t>NASA Disk Detective</w:t>
      </w:r>
      <w:r w:rsidR="001A2055">
        <w:rPr>
          <w:rStyle w:val="FootnoteReference"/>
        </w:rPr>
        <w:footnoteReference w:id="9"/>
      </w:r>
      <w:r w:rsidR="001A2055">
        <w:t xml:space="preserve"> locating early planetary systems. And new crowd sourcing initiatives are emerging such as the initiative with planetary resources</w:t>
      </w:r>
      <w:r w:rsidR="001A2055">
        <w:rPr>
          <w:rStyle w:val="FootnoteReference"/>
        </w:rPr>
        <w:footnoteReference w:id="10"/>
      </w:r>
      <w:r w:rsidR="001A2055">
        <w:t xml:space="preserve"> </w:t>
      </w:r>
      <w:r w:rsidR="001A2055" w:rsidRPr="001A2055">
        <w:t>to detect, track and characterize near-Earth objects (NEOs).</w:t>
      </w:r>
      <w:r w:rsidR="00B65A34">
        <w:t xml:space="preserve"> ESA is no stranger to this arena either with </w:t>
      </w:r>
      <w:r w:rsidR="000B123D">
        <w:t xml:space="preserve">Invitations </w:t>
      </w:r>
      <w:proofErr w:type="gramStart"/>
      <w:r w:rsidR="000B123D">
        <w:t>To</w:t>
      </w:r>
      <w:proofErr w:type="gramEnd"/>
      <w:r w:rsidR="000B123D">
        <w:t xml:space="preserve"> Tender (</w:t>
      </w:r>
      <w:r w:rsidR="00B65A34">
        <w:t>ITTs</w:t>
      </w:r>
      <w:r w:rsidR="000B123D">
        <w:t>)</w:t>
      </w:r>
      <w:r w:rsidR="00B65A34">
        <w:t xml:space="preserve"> to investigate the use of </w:t>
      </w:r>
      <w:r w:rsidR="00B65A34">
        <w:lastRenderedPageBreak/>
        <w:t>crowd sourcing</w:t>
      </w:r>
      <w:r w:rsidR="00B65A34">
        <w:rPr>
          <w:rStyle w:val="FootnoteReference"/>
        </w:rPr>
        <w:footnoteReference w:id="11"/>
      </w:r>
      <w:r w:rsidR="00B65A34">
        <w:t xml:space="preserve"> </w:t>
      </w:r>
      <w:r w:rsidR="006B56C2">
        <w:t xml:space="preserve"> and having used the crowd to identify</w:t>
      </w:r>
      <w:r w:rsidR="006B56C2">
        <w:rPr>
          <w:rStyle w:val="FootnoteReference"/>
        </w:rPr>
        <w:footnoteReference w:id="12"/>
      </w:r>
      <w:r w:rsidR="006B56C2">
        <w:t xml:space="preserve"> </w:t>
      </w:r>
      <w:r w:rsidR="006B56C2" w:rsidRPr="006B56C2">
        <w:t>asteroid 2011 SF108</w:t>
      </w:r>
      <w:r w:rsidR="006B56C2">
        <w:t xml:space="preserve"> as being c</w:t>
      </w:r>
      <w:r w:rsidR="006B56C2" w:rsidRPr="006B56C2">
        <w:t>lose enough to Earth to pose an impact threat</w:t>
      </w:r>
      <w:r w:rsidR="006B56C2">
        <w:t>.</w:t>
      </w:r>
    </w:p>
    <w:p w14:paraId="503F57A7" w14:textId="77777777" w:rsidR="00D96318" w:rsidRDefault="00D96318" w:rsidP="00783B08">
      <w:pPr>
        <w:pStyle w:val="BodyText"/>
      </w:pPr>
      <w:r>
        <w:t xml:space="preserve">I present here a prototype crowdsourcing platform </w:t>
      </w:r>
      <w:r w:rsidR="00DD6B96">
        <w:t xml:space="preserve">focussed on MSL (Mars Science Lab – Curiosity) </w:t>
      </w:r>
      <w:r w:rsidR="000502D5">
        <w:t xml:space="preserve">that I have </w:t>
      </w:r>
      <w:r w:rsidR="00DD6B96">
        <w:t>developed in my own time.</w:t>
      </w:r>
    </w:p>
    <w:p w14:paraId="291270B8" w14:textId="77777777" w:rsidR="00D96318" w:rsidRDefault="00D96318" w:rsidP="00CD3846">
      <w:pPr>
        <w:pStyle w:val="Heading2"/>
      </w:pPr>
      <w:r>
        <w:t>Why another platform?</w:t>
      </w:r>
    </w:p>
    <w:p w14:paraId="437B0E85" w14:textId="77777777" w:rsidR="00BB773C" w:rsidRPr="004D2501" w:rsidRDefault="00A00790" w:rsidP="004D2501">
      <w:pPr>
        <w:pStyle w:val="BodyText"/>
      </w:pPr>
      <w:r w:rsidRPr="004D2501">
        <w:t>I’ve been a fan of images from the Red Planet ever sin</w:t>
      </w:r>
      <w:r w:rsidR="000B123D">
        <w:t>c</w:t>
      </w:r>
      <w:r w:rsidRPr="004D2501">
        <w:t>e Mars Global Surveyor (MGS) sent back intriguing other worldly images from Mars</w:t>
      </w:r>
      <w:r w:rsidR="004C671D" w:rsidRPr="004D2501">
        <w:t xml:space="preserve"> </w:t>
      </w:r>
      <w:r w:rsidR="000B123D">
        <w:t>taken by</w:t>
      </w:r>
      <w:r w:rsidR="000B123D" w:rsidRPr="004D2501">
        <w:t xml:space="preserve"> </w:t>
      </w:r>
      <w:r w:rsidR="004C671D" w:rsidRPr="004D2501">
        <w:t>the Mars Observation Camera (MOC) instrument</w:t>
      </w:r>
      <w:r w:rsidRPr="004D2501">
        <w:t>. I downloaded every image to po</w:t>
      </w:r>
      <w:r w:rsidR="000B123D">
        <w:t>re</w:t>
      </w:r>
      <w:r w:rsidRPr="004D2501">
        <w:t xml:space="preserve"> </w:t>
      </w:r>
      <w:r w:rsidR="000B123D">
        <w:t>over</w:t>
      </w:r>
      <w:r w:rsidR="000B123D" w:rsidRPr="004D2501">
        <w:t xml:space="preserve"> </w:t>
      </w:r>
      <w:r w:rsidRPr="004D2501">
        <w:t xml:space="preserve">them and start to understand the geology and the processes going on down on Mars. </w:t>
      </w:r>
      <w:r w:rsidR="004C671D" w:rsidRPr="004D2501">
        <w:t>The simple truth is that it was an overwhelming task to analyse the 212</w:t>
      </w:r>
      <w:r w:rsidR="000B123D">
        <w:t>,</w:t>
      </w:r>
      <w:r w:rsidR="004C671D" w:rsidRPr="004D2501">
        <w:t>000 plus images. I think I managed 35</w:t>
      </w:r>
      <w:r w:rsidR="000B123D">
        <w:t>,</w:t>
      </w:r>
      <w:r w:rsidR="004C671D" w:rsidRPr="004D2501">
        <w:t xml:space="preserve">000 before this realisation dawned on me. </w:t>
      </w:r>
    </w:p>
    <w:p w14:paraId="62E8EFB0" w14:textId="77777777" w:rsidR="0024663B" w:rsidRPr="004D2501" w:rsidRDefault="0016461E" w:rsidP="004D2501">
      <w:pPr>
        <w:pStyle w:val="BodyText"/>
      </w:pPr>
      <w:r w:rsidRPr="004D2501">
        <w:t>A problem I faced was how did I catalogue what I was seeing so that I could keep track of my analysis</w:t>
      </w:r>
      <w:r w:rsidR="00BB773C" w:rsidRPr="004D2501">
        <w:t xml:space="preserve"> – let alone share </w:t>
      </w:r>
      <w:r w:rsidR="000B123D">
        <w:t>it</w:t>
      </w:r>
      <w:r w:rsidR="000B123D" w:rsidRPr="004D2501">
        <w:t xml:space="preserve"> </w:t>
      </w:r>
      <w:r w:rsidR="00BB773C" w:rsidRPr="004D2501">
        <w:t>with others</w:t>
      </w:r>
      <w:r w:rsidRPr="004D2501">
        <w:t xml:space="preserve">. It was </w:t>
      </w:r>
      <w:r w:rsidR="00BB773C" w:rsidRPr="004D2501">
        <w:t>superb</w:t>
      </w:r>
      <w:r w:rsidRPr="004D2501">
        <w:t xml:space="preserve"> that Malin Space Science Systems (MSSS) made the </w:t>
      </w:r>
      <w:r w:rsidR="00BB773C" w:rsidRPr="004D2501">
        <w:t>images</w:t>
      </w:r>
      <w:r w:rsidRPr="004D2501">
        <w:t xml:space="preserve"> available, but no co</w:t>
      </w:r>
      <w:r w:rsidR="00BB773C" w:rsidRPr="004D2501">
        <w:t xml:space="preserve">llaborative tools were provided to be able to discuss findings with other users. There was an email address to feedback to MSSS, but responses </w:t>
      </w:r>
      <w:r w:rsidR="000B123D">
        <w:t xml:space="preserve">to that feedback </w:t>
      </w:r>
      <w:r w:rsidR="00BB773C" w:rsidRPr="004D2501">
        <w:t xml:space="preserve">were never received because the agencies don’t have the structures to engage and respond to the thousands of citizen scientists like me who sent in questions and observations. </w:t>
      </w:r>
    </w:p>
    <w:p w14:paraId="1D4017F1" w14:textId="77777777" w:rsidR="00A61552" w:rsidRDefault="00BB773C" w:rsidP="004D2501">
      <w:pPr>
        <w:pStyle w:val="BodyText"/>
      </w:pPr>
      <w:r>
        <w:t xml:space="preserve">This lack of </w:t>
      </w:r>
      <w:r w:rsidR="0024663B">
        <w:t xml:space="preserve">ability to respond to the crowd </w:t>
      </w:r>
      <w:r>
        <w:t>has not changed</w:t>
      </w:r>
      <w:r w:rsidR="000B123D">
        <w:t xml:space="preserve"> -</w:t>
      </w:r>
      <w:r>
        <w:t xml:space="preserve"> the same problem of overwhelming the agency exists on social networks and other channels that the agency is using to try and engage the public.</w:t>
      </w:r>
      <w:r w:rsidR="0024663B">
        <w:t xml:space="preserve"> </w:t>
      </w:r>
      <w:r w:rsidR="00887F78">
        <w:t>I</w:t>
      </w:r>
      <w:r w:rsidR="0024663B">
        <w:t xml:space="preserve">f the agencies truly want to engage the public, as mandated by the various open government initiatives, the </w:t>
      </w:r>
      <w:r w:rsidR="00DD6B96">
        <w:t xml:space="preserve">relationship needs to change and the </w:t>
      </w:r>
      <w:r w:rsidR="0024663B">
        <w:t xml:space="preserve">public needs to feel they are having a </w:t>
      </w:r>
      <w:r w:rsidR="00DD6B96">
        <w:t xml:space="preserve">closer </w:t>
      </w:r>
      <w:r w:rsidR="0024663B">
        <w:t>relationship with the agency</w:t>
      </w:r>
      <w:r w:rsidR="00C50A00">
        <w:t>.</w:t>
      </w:r>
      <w:r w:rsidR="00A61552">
        <w:t xml:space="preserve"> </w:t>
      </w:r>
    </w:p>
    <w:p w14:paraId="3EE34CB2" w14:textId="77777777" w:rsidR="00A61552" w:rsidRDefault="004D2501" w:rsidP="004D2501">
      <w:pPr>
        <w:pStyle w:val="BodyText"/>
      </w:pPr>
      <w:r>
        <w:t xml:space="preserve">Facebook and social media sites are useful places to share information, but </w:t>
      </w:r>
      <w:r w:rsidR="00A968C2">
        <w:t xml:space="preserve">as </w:t>
      </w:r>
      <w:r>
        <w:t>posts slide down the walls in minutes on busy sites</w:t>
      </w:r>
      <w:r w:rsidR="00A968C2">
        <w:t xml:space="preserve"> the ability to retain information is poor. I needed a solution which was focussed on the space data and was usable by amateurs like myself in which we could easily share information</w:t>
      </w:r>
      <w:r w:rsidR="00B80C17">
        <w:t xml:space="preserve"> and which would bring together multiple sources of data about the images</w:t>
      </w:r>
      <w:r w:rsidR="00A968C2">
        <w:t>. The problem was that it didn’t exist.</w:t>
      </w:r>
    </w:p>
    <w:p w14:paraId="310221D4" w14:textId="77777777" w:rsidR="00CD3846" w:rsidRDefault="00621CC4" w:rsidP="00CD3846">
      <w:pPr>
        <w:tabs>
          <w:tab w:val="left" w:pos="4821"/>
        </w:tabs>
      </w:pPr>
      <w:r>
        <w:t>And then I came across an article</w:t>
      </w:r>
      <w:r>
        <w:rPr>
          <w:rStyle w:val="FootnoteReference"/>
        </w:rPr>
        <w:footnoteReference w:id="13"/>
      </w:r>
      <w:r>
        <w:t xml:space="preserve"> by Chris Herwig which talked about an unpublished J</w:t>
      </w:r>
      <w:r w:rsidR="00AF6671">
        <w:t xml:space="preserve">SON </w:t>
      </w:r>
      <w:r>
        <w:t>feed</w:t>
      </w:r>
      <w:r w:rsidR="00AF6671">
        <w:t xml:space="preserve"> for MSL</w:t>
      </w:r>
      <w:r w:rsidR="0029744B">
        <w:t>. Then I started experimenting</w:t>
      </w:r>
      <w:r w:rsidR="007B4299">
        <w:t>.</w:t>
      </w:r>
    </w:p>
    <w:p w14:paraId="39D8A1B3" w14:textId="77777777" w:rsidR="007B4299" w:rsidRDefault="007B4299" w:rsidP="00CD3846">
      <w:pPr>
        <w:tabs>
          <w:tab w:val="left" w:pos="4821"/>
        </w:tabs>
      </w:pPr>
    </w:p>
    <w:p w14:paraId="46C02825" w14:textId="77777777" w:rsidR="0074207E" w:rsidRDefault="0074207E" w:rsidP="0074207E">
      <w:pPr>
        <w:pStyle w:val="Heading2"/>
      </w:pPr>
      <w:r>
        <w:t>A Peculiar Crowd</w:t>
      </w:r>
      <w:r w:rsidR="007B4299">
        <w:t xml:space="preserve"> and a Scientific Silence.</w:t>
      </w:r>
    </w:p>
    <w:p w14:paraId="54D0DE4B" w14:textId="2129AA9A" w:rsidR="00984FF8" w:rsidRDefault="00B75527" w:rsidP="007B4299">
      <w:pPr>
        <w:pStyle w:val="BodyText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6DD1B13" wp14:editId="1B649B72">
                <wp:simplePos x="0" y="0"/>
                <wp:positionH relativeFrom="column">
                  <wp:posOffset>5372100</wp:posOffset>
                </wp:positionH>
                <wp:positionV relativeFrom="paragraph">
                  <wp:posOffset>139700</wp:posOffset>
                </wp:positionV>
                <wp:extent cx="1495425" cy="2473325"/>
                <wp:effectExtent l="0" t="0" r="9525" b="3175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2473325"/>
                          <a:chOff x="0" y="0"/>
                          <a:chExt cx="1495425" cy="2473325"/>
                        </a:xfrm>
                      </wpg:grpSpPr>
                      <pic:pic xmlns:pic="http://schemas.openxmlformats.org/drawingml/2006/picture">
                        <pic:nvPicPr>
                          <pic:cNvPr id="1026" name="Picture 2" descr="http://www.alexisclements.com/wp-content/uploads/2013/07/elephant-room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265" cy="1899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9525" y="2028825"/>
                            <a:ext cx="1485900" cy="444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00F5AB5" w14:textId="77777777" w:rsidR="0074207E" w:rsidRPr="006F32AF" w:rsidRDefault="0074207E" w:rsidP="0074207E">
                              <w:pPr>
                                <w:pStyle w:val="Caption"/>
                                <w:rPr>
                                  <w:sz w:val="20"/>
                                </w:rPr>
                              </w:pPr>
                              <w:r>
                                <w:t xml:space="preserve">Credit: </w:t>
                              </w:r>
                              <w:r w:rsidRPr="00BB6EA6">
                                <w:t>http://cosasdekiko.blogspot.co.uk/2010/05/animanipulacion-12.html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D1B13" id="Group 20" o:spid="_x0000_s1032" style="position:absolute;left:0;text-align:left;margin-left:423pt;margin-top:11pt;width:117.75pt;height:194.75pt;z-index:251674112" coordsize="14954,24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">
                <v:shape id="Picture 2" o:spid="_x0000_s1033" type="#_x0000_t75" alt="http://www.alexisclements.com/wp-content/uploads/2013/07/elephant-room.jpg" style="position:absolute;width:14852;height:1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">
                  <v:imagedata r:id="rId19" o:title="elephant-room"/>
                </v:shape>
                <v:shape id="Text Box 19" o:spid="_x0000_s1034" type="#_x0000_t202" style="position:absolute;left:95;top:20288;width:14859;height: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300F5AB5" w14:textId="77777777" w:rsidR="0074207E" w:rsidRPr="006F32AF" w:rsidRDefault="0074207E" w:rsidP="0074207E">
                        <w:pPr>
                          <w:pStyle w:val="Caption"/>
                          <w:rPr>
                            <w:sz w:val="20"/>
                          </w:rPr>
                        </w:pPr>
                        <w:r>
                          <w:t xml:space="preserve">Credit: </w:t>
                        </w:r>
                        <w:r w:rsidRPr="00BB6EA6">
                          <w:t>http://cosasdekiko.blogspot.co.uk/2010/05/animanipulacion-12.html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B4299">
        <w:t xml:space="preserve">Before going on further I feel </w:t>
      </w:r>
      <w:r w:rsidR="00E870C0">
        <w:t>the</w:t>
      </w:r>
      <w:r w:rsidR="007B4299">
        <w:t xml:space="preserve"> need to address a concern about the crowd. A colleague recently told me that agencies have a policy about not touching wacky (I put it mildly) citizens even with a 100ft barge pole. </w:t>
      </w:r>
      <w:r w:rsidR="00362EAD">
        <w:t>The reason behind this is, as I mentioned</w:t>
      </w:r>
      <w:r w:rsidR="00E25D61">
        <w:t>,</w:t>
      </w:r>
      <w:r w:rsidR="00362EAD">
        <w:t xml:space="preserve"> the lack of structures to engage the public, and the potential impact it has to distract the agency from its mission objectives. </w:t>
      </w:r>
      <w:r w:rsidR="007A71D3">
        <w:t>If the agency went to look at every rock</w:t>
      </w:r>
      <w:r w:rsidR="0082014E">
        <w:t xml:space="preserve">, </w:t>
      </w:r>
      <w:r w:rsidR="00E25D61">
        <w:t xml:space="preserve">about which </w:t>
      </w:r>
      <w:r w:rsidR="007A71D3">
        <w:t xml:space="preserve">some crazy person </w:t>
      </w:r>
      <w:r w:rsidR="008615AA">
        <w:t>had an unscientific hypothesis that it wasn’t a rock</w:t>
      </w:r>
      <w:r w:rsidR="0082014E">
        <w:t>,</w:t>
      </w:r>
      <w:r w:rsidR="008615AA">
        <w:t xml:space="preserve"> </w:t>
      </w:r>
      <w:r w:rsidR="007A71D3">
        <w:t>they would not be able to focus on their mission.</w:t>
      </w:r>
      <w:r w:rsidR="00616821">
        <w:t xml:space="preserve"> </w:t>
      </w:r>
    </w:p>
    <w:p w14:paraId="6BECCEB1" w14:textId="77777777" w:rsidR="00E870C0" w:rsidRDefault="00616821" w:rsidP="007B4299">
      <w:pPr>
        <w:pStyle w:val="BodyText"/>
      </w:pPr>
      <w:r>
        <w:t>I accept this.</w:t>
      </w:r>
      <w:r w:rsidR="00984FF8">
        <w:t xml:space="preserve"> Though in my view a</w:t>
      </w:r>
      <w:r w:rsidR="00E25D61">
        <w:t>n</w:t>
      </w:r>
      <w:r w:rsidR="00984FF8">
        <w:t xml:space="preserve"> approach </w:t>
      </w:r>
      <w:r w:rsidR="00E25D61">
        <w:t xml:space="preserve">other </w:t>
      </w:r>
      <w:r w:rsidR="007D1A33">
        <w:t xml:space="preserve">than </w:t>
      </w:r>
      <w:r w:rsidR="00984FF8">
        <w:t>scientific silence is needed</w:t>
      </w:r>
      <w:r w:rsidR="001C25B9">
        <w:t xml:space="preserve">. </w:t>
      </w:r>
      <w:r w:rsidR="00984FF8">
        <w:t xml:space="preserve">Agencies </w:t>
      </w:r>
      <w:r w:rsidR="009C389A">
        <w:t xml:space="preserve">need </w:t>
      </w:r>
      <w:r w:rsidR="00984FF8">
        <w:t>to recognise diversity</w:t>
      </w:r>
      <w:r w:rsidR="007D1A33">
        <w:t xml:space="preserve">, </w:t>
      </w:r>
      <w:r w:rsidR="00E25D61">
        <w:t xml:space="preserve">i.e.; </w:t>
      </w:r>
      <w:r w:rsidR="00463018">
        <w:t>the op</w:t>
      </w:r>
      <w:r w:rsidR="00E870C0">
        <w:t>portunity to educate the public. I think</w:t>
      </w:r>
      <w:r w:rsidR="00483065">
        <w:t xml:space="preserve"> it’s</w:t>
      </w:r>
      <w:r w:rsidR="00E870C0">
        <w:t xml:space="preserve"> important to </w:t>
      </w:r>
      <w:r w:rsidR="008615AA">
        <w:t xml:space="preserve">recognise that this is something they need to get to grips with as they simply </w:t>
      </w:r>
      <w:r w:rsidR="008615AA">
        <w:lastRenderedPageBreak/>
        <w:t>don’t have the resources to analyse</w:t>
      </w:r>
      <w:r w:rsidR="007D1A33">
        <w:t xml:space="preserve"> everything. The agency needs the </w:t>
      </w:r>
      <w:r w:rsidR="008615AA">
        <w:t xml:space="preserve">crowd </w:t>
      </w:r>
      <w:r w:rsidR="00E25D61">
        <w:t xml:space="preserve">because </w:t>
      </w:r>
      <w:r w:rsidR="008615AA">
        <w:t>among the noise there might just be a lone signal that changes science</w:t>
      </w:r>
      <w:r w:rsidR="007D1A33">
        <w:t xml:space="preserve"> forever</w:t>
      </w:r>
      <w:r w:rsidR="008615AA">
        <w:t xml:space="preserve">. </w:t>
      </w:r>
    </w:p>
    <w:p w14:paraId="76C24845" w14:textId="77777777" w:rsidR="0037765D" w:rsidRDefault="008615AA" w:rsidP="0037765D">
      <w:pPr>
        <w:pStyle w:val="BodyText"/>
      </w:pPr>
      <w:r>
        <w:t xml:space="preserve">The solution is simple – crowd sourced triage and moderation. Why not use the power of the crowd to perform </w:t>
      </w:r>
      <w:r w:rsidR="00E41739">
        <w:t xml:space="preserve">a multi-level </w:t>
      </w:r>
      <w:r>
        <w:t xml:space="preserve">triage </w:t>
      </w:r>
      <w:r w:rsidR="00E41739">
        <w:t xml:space="preserve">going through successive layers of agency friendly expertise so that </w:t>
      </w:r>
      <w:r>
        <w:t>agency resources</w:t>
      </w:r>
      <w:r w:rsidR="00E41739">
        <w:t xml:space="preserve"> and functions are not impacted</w:t>
      </w:r>
      <w:r>
        <w:t>?</w:t>
      </w:r>
    </w:p>
    <w:p w14:paraId="165B7588" w14:textId="77777777" w:rsidR="002512CF" w:rsidRDefault="002512CF">
      <w:pPr>
        <w:suppressAutoHyphens w:val="0"/>
        <w:spacing w:before="0" w:after="0" w:line="240" w:lineRule="auto"/>
        <w:rPr>
          <w:rFonts w:asciiTheme="majorHAnsi" w:hAnsiTheme="majorHAnsi"/>
          <w:b/>
          <w:bCs/>
          <w:caps/>
          <w:color w:val="991F3D" w:themeColor="accent2"/>
          <w:szCs w:val="28"/>
        </w:rPr>
      </w:pPr>
    </w:p>
    <w:p w14:paraId="4DB89CA0" w14:textId="77777777" w:rsidR="00CD3846" w:rsidRDefault="00A67A86" w:rsidP="0037765D">
      <w:pPr>
        <w:pStyle w:val="Heading1"/>
      </w:pPr>
      <w:r>
        <w:t>Curiosity Browser</w:t>
      </w:r>
      <w:r w:rsidR="00CD3846" w:rsidRPr="00130412">
        <w:t xml:space="preserve"> </w:t>
      </w:r>
    </w:p>
    <w:p w14:paraId="3E5D8522" w14:textId="23D39E48" w:rsidR="007C785A" w:rsidRPr="008D36F9" w:rsidRDefault="00000000" w:rsidP="007C785A">
      <w:pPr>
        <w:pStyle w:val="Quote"/>
        <w:jc w:val="center"/>
        <w:rPr>
          <w:sz w:val="24"/>
        </w:rPr>
      </w:pPr>
      <w:hyperlink r:id="rId20" w:history="1">
        <w:r w:rsidR="00EE75B8">
          <w:rPr>
            <w:rStyle w:val="Hyperlink"/>
            <w:sz w:val="24"/>
          </w:rPr>
          <w:t>http://www.mars-browser.co.uk/curiosity/</w:t>
        </w:r>
      </w:hyperlink>
    </w:p>
    <w:p w14:paraId="24C94F7B" w14:textId="77777777" w:rsidR="007C785A" w:rsidRDefault="007C785A" w:rsidP="007C785A">
      <w:pPr>
        <w:pStyle w:val="BodyText"/>
      </w:pPr>
      <w:r>
        <w:t xml:space="preserve">The curiosity browser is a prototype web application that demonstrates that it is possible to cheaply construct a platform that allows the public to be engaged with space imagery by providing collaborative features to tag, highlight and comment on images and share these discoveries with others. </w:t>
      </w:r>
    </w:p>
    <w:p w14:paraId="59FAEB43" w14:textId="08F6A38F" w:rsidR="008B3CB7" w:rsidRDefault="007C785A" w:rsidP="007C785A">
      <w:pPr>
        <w:pStyle w:val="BodyText"/>
      </w:pPr>
      <w:r>
        <w:t>The prototype application</w:t>
      </w:r>
      <w:r w:rsidR="00FE452F">
        <w:t xml:space="preserve">, which </w:t>
      </w:r>
      <w:r>
        <w:t xml:space="preserve">took approximately </w:t>
      </w:r>
      <w:proofErr w:type="gramStart"/>
      <w:r>
        <w:t>3</w:t>
      </w:r>
      <w:r w:rsidR="00EE75B8">
        <w:t>0</w:t>
      </w:r>
      <w:r>
        <w:t>00 man</w:t>
      </w:r>
      <w:proofErr w:type="gramEnd"/>
      <w:r>
        <w:t xml:space="preserve"> hours to write, is written in PHP and </w:t>
      </w:r>
      <w:proofErr w:type="spellStart"/>
      <w:r>
        <w:t>JQuery</w:t>
      </w:r>
      <w:proofErr w:type="spellEnd"/>
      <w:r>
        <w:t xml:space="preserve"> and can be run on almost any computer </w:t>
      </w:r>
      <w:r w:rsidR="00130A7E">
        <w:t xml:space="preserve">or web hosting </w:t>
      </w:r>
      <w:r>
        <w:t xml:space="preserve">that </w:t>
      </w:r>
      <w:r w:rsidR="00130A7E">
        <w:t>can support Apache and PHP</w:t>
      </w:r>
      <w:r>
        <w:t>. The application is simple to deploy and run</w:t>
      </w:r>
      <w:r w:rsidR="005659D0">
        <w:t xml:space="preserve">, </w:t>
      </w:r>
      <w:r>
        <w:t xml:space="preserve">does not use a database </w:t>
      </w:r>
      <w:r w:rsidR="00E870C0">
        <w:t>server and has a low CPU overhead.</w:t>
      </w:r>
    </w:p>
    <w:p w14:paraId="0A20516B" w14:textId="6CF48CB5" w:rsidR="00890DE5" w:rsidRDefault="00890DE5" w:rsidP="007C785A">
      <w:pPr>
        <w:pStyle w:val="BodyText"/>
      </w:pPr>
      <w:r>
        <w:t xml:space="preserve">The application is a continuing work in progress. </w:t>
      </w:r>
    </w:p>
    <w:p w14:paraId="14E034D0" w14:textId="77777777" w:rsidR="00483065" w:rsidRDefault="00483065">
      <w:pPr>
        <w:suppressAutoHyphens w:val="0"/>
        <w:spacing w:before="0" w:after="0" w:line="240" w:lineRule="auto"/>
        <w:rPr>
          <w:b/>
          <w:bCs/>
          <w:color w:val="991F3D" w:themeColor="accent2"/>
          <w:szCs w:val="26"/>
        </w:rPr>
      </w:pPr>
      <w:r>
        <w:br w:type="page"/>
      </w:r>
    </w:p>
    <w:p w14:paraId="7856D937" w14:textId="77777777" w:rsidR="00CD3846" w:rsidRDefault="002512CF" w:rsidP="00242022">
      <w:pPr>
        <w:pStyle w:val="Heading2"/>
      </w:pPr>
      <w:r>
        <w:lastRenderedPageBreak/>
        <w:t>Sols and instruments</w:t>
      </w:r>
    </w:p>
    <w:p w14:paraId="36D80206" w14:textId="77777777" w:rsidR="00465B0B" w:rsidRPr="00465B0B" w:rsidRDefault="00465B0B" w:rsidP="00465B0B">
      <w:pPr>
        <w:pStyle w:val="BodyText"/>
      </w:pPr>
      <w:r>
        <w:t>The curiosity browser provides an easy way to locate images for specific sols (</w:t>
      </w:r>
      <w:r w:rsidR="00BA2068">
        <w:t>Martian</w:t>
      </w:r>
      <w:r>
        <w:t xml:space="preserve"> days) and instruments. The Sols are shown in separated by divisions of 50 sols</w:t>
      </w:r>
    </w:p>
    <w:p w14:paraId="17D28184" w14:textId="77777777" w:rsidR="002512CF" w:rsidRPr="002512CF" w:rsidRDefault="002512CF" w:rsidP="002512CF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7DAC1B7C" wp14:editId="4EA7514B">
            <wp:extent cx="5400000" cy="2247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4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BF568F" w14:textId="77777777" w:rsidR="00CD3846" w:rsidRDefault="00CD3846" w:rsidP="00CD3846">
      <w:pPr>
        <w:pStyle w:val="ListBullet"/>
        <w:numPr>
          <w:ilvl w:val="0"/>
          <w:numId w:val="0"/>
        </w:numPr>
        <w:spacing w:line="240" w:lineRule="auto"/>
        <w:ind w:left="360" w:hanging="360"/>
      </w:pPr>
    </w:p>
    <w:p w14:paraId="246868DE" w14:textId="77777777" w:rsidR="00CD3846" w:rsidRDefault="003D16C7" w:rsidP="00465B0B">
      <w:pPr>
        <w:pStyle w:val="ListBullet"/>
        <w:keepNext/>
        <w:numPr>
          <w:ilvl w:val="0"/>
          <w:numId w:val="0"/>
        </w:numPr>
        <w:ind w:left="357" w:hanging="357"/>
      </w:pPr>
      <w:r>
        <w:t>I</w:t>
      </w:r>
      <w:r w:rsidR="00465B0B">
        <w:t xml:space="preserve">nstruments relevant to the sol are retrieved asynchronously using </w:t>
      </w:r>
      <w:proofErr w:type="spellStart"/>
      <w:r w:rsidR="00BA2068">
        <w:t>JQuery</w:t>
      </w:r>
      <w:proofErr w:type="spellEnd"/>
      <w:r w:rsidR="00465B0B">
        <w:t xml:space="preserve"> and shown in the list </w:t>
      </w:r>
    </w:p>
    <w:p w14:paraId="548BD9FA" w14:textId="77777777" w:rsidR="00483065" w:rsidRDefault="00483065" w:rsidP="00465B0B">
      <w:pPr>
        <w:pStyle w:val="ListBullet"/>
        <w:keepNext/>
        <w:numPr>
          <w:ilvl w:val="0"/>
          <w:numId w:val="0"/>
        </w:numPr>
        <w:ind w:left="357" w:hanging="357"/>
      </w:pPr>
    </w:p>
    <w:p w14:paraId="143627AF" w14:textId="77777777" w:rsidR="00465B0B" w:rsidRDefault="00465B0B" w:rsidP="00465B0B">
      <w:pPr>
        <w:pStyle w:val="ListBullet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lang w:eastAsia="en-GB"/>
        </w:rPr>
        <w:drawing>
          <wp:inline distT="0" distB="0" distL="0" distR="0" wp14:anchorId="03E67DCC" wp14:editId="3C749C87">
            <wp:extent cx="5400000" cy="2323069"/>
            <wp:effectExtent l="19050" t="19050" r="1079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"/>
                    <a:stretch/>
                  </pic:blipFill>
                  <pic:spPr bwMode="auto">
                    <a:xfrm>
                      <a:off x="0" y="0"/>
                      <a:ext cx="5400000" cy="2323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D3292" w14:textId="77777777" w:rsidR="00465B0B" w:rsidRPr="00130412" w:rsidRDefault="00465B0B" w:rsidP="00465B0B">
      <w:pPr>
        <w:pStyle w:val="ListBullet"/>
        <w:numPr>
          <w:ilvl w:val="0"/>
          <w:numId w:val="0"/>
        </w:numPr>
        <w:ind w:left="360" w:hanging="360"/>
        <w:jc w:val="center"/>
      </w:pPr>
    </w:p>
    <w:p w14:paraId="35AA0E9D" w14:textId="77777777" w:rsidR="00483065" w:rsidRDefault="00483065">
      <w:pPr>
        <w:suppressAutoHyphens w:val="0"/>
        <w:spacing w:before="0" w:after="0" w:line="240" w:lineRule="auto"/>
      </w:pPr>
      <w:r>
        <w:br w:type="page"/>
      </w:r>
    </w:p>
    <w:p w14:paraId="57FF7560" w14:textId="77777777" w:rsidR="00CD3846" w:rsidRDefault="00465B0B" w:rsidP="00CD3846">
      <w:pPr>
        <w:suppressAutoHyphens w:val="0"/>
        <w:spacing w:before="0" w:after="0" w:line="240" w:lineRule="auto"/>
      </w:pPr>
      <w:r>
        <w:lastRenderedPageBreak/>
        <w:t>Selecting an instrument shows the images available for the sol/instrument combination</w:t>
      </w:r>
    </w:p>
    <w:p w14:paraId="7E46C3A1" w14:textId="77777777" w:rsidR="00483065" w:rsidRDefault="00483065" w:rsidP="00CD3846">
      <w:pPr>
        <w:suppressAutoHyphens w:val="0"/>
        <w:spacing w:before="0" w:after="0" w:line="240" w:lineRule="auto"/>
      </w:pPr>
    </w:p>
    <w:p w14:paraId="7BCBFCEF" w14:textId="77777777" w:rsidR="00465B0B" w:rsidRPr="00130412" w:rsidRDefault="00465B0B" w:rsidP="00465B0B">
      <w:pPr>
        <w:suppressAutoHyphens w:val="0"/>
        <w:spacing w:before="0" w:after="0" w:line="240" w:lineRule="auto"/>
        <w:jc w:val="center"/>
      </w:pPr>
      <w:r>
        <w:rPr>
          <w:noProof/>
          <w:lang w:eastAsia="en-GB"/>
        </w:rPr>
        <w:drawing>
          <wp:inline distT="0" distB="0" distL="0" distR="0" wp14:anchorId="60A5C154" wp14:editId="51F6AEFF">
            <wp:extent cx="5400000" cy="2206089"/>
            <wp:effectExtent l="19050" t="19050" r="1079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22060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49FE" w14:textId="77777777" w:rsidR="00483065" w:rsidRDefault="00483065" w:rsidP="003E2E99">
      <w:pPr>
        <w:tabs>
          <w:tab w:val="left" w:pos="4821"/>
        </w:tabs>
      </w:pPr>
    </w:p>
    <w:p w14:paraId="082A8824" w14:textId="77777777" w:rsidR="003E2E99" w:rsidRDefault="006D4124" w:rsidP="003E2E99">
      <w:pPr>
        <w:tabs>
          <w:tab w:val="left" w:pos="4821"/>
        </w:tabs>
      </w:pPr>
      <w:r>
        <w:t>Any tags and highlights made by all users are shown in this view also</w:t>
      </w:r>
    </w:p>
    <w:p w14:paraId="62B59203" w14:textId="77777777" w:rsidR="006D4124" w:rsidRDefault="003D16C7" w:rsidP="006D4124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7FA453A9" wp14:editId="5E2A713B">
            <wp:extent cx="5400000" cy="2225221"/>
            <wp:effectExtent l="0" t="0" r="0" b="381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2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F5B1F" w14:textId="77777777" w:rsidR="003D16C7" w:rsidRDefault="003D16C7" w:rsidP="003D16C7">
      <w:pPr>
        <w:keepNext/>
        <w:tabs>
          <w:tab w:val="left" w:pos="4821"/>
        </w:tabs>
      </w:pPr>
      <w:r>
        <w:lastRenderedPageBreak/>
        <w:t xml:space="preserve">A click thru calendar is provided to see what other images are available in the </w:t>
      </w:r>
      <w:proofErr w:type="spellStart"/>
      <w:r>
        <w:t>sol</w:t>
      </w:r>
      <w:proofErr w:type="spellEnd"/>
      <w:r>
        <w:t xml:space="preserve"> and what instruments provided the image:</w:t>
      </w:r>
    </w:p>
    <w:p w14:paraId="6447B2E3" w14:textId="77777777" w:rsidR="00483065" w:rsidRDefault="00483065" w:rsidP="003D16C7">
      <w:pPr>
        <w:keepNext/>
        <w:tabs>
          <w:tab w:val="left" w:pos="4821"/>
        </w:tabs>
      </w:pPr>
    </w:p>
    <w:p w14:paraId="2DA6AD9F" w14:textId="77777777" w:rsidR="003D16C7" w:rsidRDefault="003D16C7" w:rsidP="003D16C7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1D46C192" wp14:editId="3E7CCF69">
            <wp:extent cx="5400000" cy="2192481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92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F699A" w14:textId="77777777" w:rsidR="003D16C7" w:rsidRDefault="007F01EB" w:rsidP="007F01EB">
      <w:pPr>
        <w:tabs>
          <w:tab w:val="left" w:pos="4821"/>
        </w:tabs>
      </w:pPr>
      <w:r>
        <w:t xml:space="preserve">A visual album of </w:t>
      </w:r>
      <w:r w:rsidR="00EF3970">
        <w:t xml:space="preserve">tags and </w:t>
      </w:r>
      <w:r>
        <w:t>highlights is shown</w:t>
      </w:r>
    </w:p>
    <w:p w14:paraId="5D6325AA" w14:textId="77777777" w:rsidR="00483065" w:rsidRDefault="00483065" w:rsidP="007F01EB">
      <w:pPr>
        <w:tabs>
          <w:tab w:val="left" w:pos="4821"/>
        </w:tabs>
      </w:pPr>
    </w:p>
    <w:p w14:paraId="3FA8DA2D" w14:textId="77777777" w:rsidR="007F01EB" w:rsidRDefault="007F01EB" w:rsidP="007F01EB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552DD306" wp14:editId="5A056BE3">
            <wp:extent cx="5400000" cy="2901492"/>
            <wp:effectExtent l="19050" t="19050" r="10795" b="1333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14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BC6CE02" w14:textId="77777777" w:rsidR="00483065" w:rsidRDefault="00483065" w:rsidP="00400425">
      <w:pPr>
        <w:keepNext/>
        <w:tabs>
          <w:tab w:val="left" w:pos="4821"/>
        </w:tabs>
      </w:pPr>
    </w:p>
    <w:p w14:paraId="24D9FE84" w14:textId="77777777" w:rsidR="00EF3970" w:rsidRDefault="00EF3970" w:rsidP="00400425">
      <w:pPr>
        <w:keepNext/>
        <w:tabs>
          <w:tab w:val="left" w:pos="4821"/>
        </w:tabs>
      </w:pPr>
      <w:r>
        <w:t>Links are provided direct to NASA catalogues</w:t>
      </w:r>
      <w:r w:rsidR="00A36CAD">
        <w:t xml:space="preserve"> and other sources of information</w:t>
      </w:r>
    </w:p>
    <w:p w14:paraId="5A05D4FC" w14:textId="77777777" w:rsidR="00483065" w:rsidRDefault="00483065" w:rsidP="00400425">
      <w:pPr>
        <w:keepNext/>
        <w:tabs>
          <w:tab w:val="left" w:pos="4821"/>
        </w:tabs>
      </w:pPr>
    </w:p>
    <w:p w14:paraId="2CC8A8E1" w14:textId="77777777" w:rsidR="00EF3970" w:rsidRDefault="00EF3970" w:rsidP="00EF3970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1D08D416" wp14:editId="76BD03B1">
            <wp:extent cx="5400000" cy="2626501"/>
            <wp:effectExtent l="19050" t="19050" r="10795" b="2159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40C287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50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90397B5" w14:textId="77777777" w:rsidR="00483065" w:rsidRDefault="00483065" w:rsidP="000B3855">
      <w:pPr>
        <w:keepNext/>
        <w:tabs>
          <w:tab w:val="left" w:pos="4821"/>
        </w:tabs>
      </w:pPr>
    </w:p>
    <w:p w14:paraId="09DFB7AD" w14:textId="77777777" w:rsidR="00E6465D" w:rsidRDefault="000B3855" w:rsidP="000B3855">
      <w:pPr>
        <w:keepNext/>
        <w:tabs>
          <w:tab w:val="left" w:pos="4821"/>
        </w:tabs>
      </w:pPr>
      <w:r>
        <w:t xml:space="preserve">Click thru any image or calendar item to be taken </w:t>
      </w:r>
      <w:r w:rsidR="00E6465D">
        <w:t>through to the detail</w:t>
      </w:r>
    </w:p>
    <w:p w14:paraId="66960ECF" w14:textId="77777777" w:rsidR="00483065" w:rsidRDefault="00483065" w:rsidP="000B3855">
      <w:pPr>
        <w:keepNext/>
        <w:tabs>
          <w:tab w:val="left" w:pos="4821"/>
        </w:tabs>
      </w:pPr>
    </w:p>
    <w:p w14:paraId="25C3066C" w14:textId="77777777" w:rsidR="000B3855" w:rsidRDefault="000B3855" w:rsidP="000B3855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4C4383E1" wp14:editId="55271BD7">
            <wp:extent cx="5400000" cy="3090219"/>
            <wp:effectExtent l="19050" t="19050" r="10795" b="1524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02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5DA344D" w14:textId="77777777" w:rsidR="00F66B15" w:rsidRDefault="006923C1" w:rsidP="00400425">
      <w:pPr>
        <w:pStyle w:val="Heading2"/>
        <w:keepNext/>
      </w:pPr>
      <w:r>
        <w:lastRenderedPageBreak/>
        <w:t>Collaboration</w:t>
      </w:r>
    </w:p>
    <w:p w14:paraId="5F154A5C" w14:textId="77777777" w:rsidR="00F66B15" w:rsidRDefault="00F66B15" w:rsidP="00400425">
      <w:pPr>
        <w:pStyle w:val="BodyText"/>
        <w:keepNext/>
      </w:pPr>
      <w:r>
        <w:t xml:space="preserve">The detail view allows highlights to be easily added by clicking on the area of the image of interest. A box is shown which is accepted by pressing the tick </w:t>
      </w:r>
    </w:p>
    <w:p w14:paraId="4ED283D6" w14:textId="77777777" w:rsidR="00F66B15" w:rsidRDefault="00F66B15" w:rsidP="00F66B15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5863DD6C" wp14:editId="0A325BAB">
            <wp:extent cx="5400000" cy="2494653"/>
            <wp:effectExtent l="19050" t="19050" r="10795" b="2032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40C5963.tmp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2494653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88F77" w14:textId="77777777" w:rsidR="00F66B15" w:rsidRDefault="00F66B15" w:rsidP="00F66B15">
      <w:pPr>
        <w:pStyle w:val="BodyText"/>
      </w:pPr>
      <w:r>
        <w:t>Tags and comments are added using the boxes provided.</w:t>
      </w:r>
    </w:p>
    <w:p w14:paraId="3244C98F" w14:textId="77777777" w:rsidR="00F66B15" w:rsidRDefault="00F66B15" w:rsidP="00CA2C8D">
      <w:pPr>
        <w:pStyle w:val="BodyText"/>
        <w:keepNext/>
      </w:pPr>
      <w:r>
        <w:t xml:space="preserve">A catalogue of tags and highlights is provided from the home page, the tags are shown as a tag cloud, with the more popular tags shown </w:t>
      </w:r>
      <w:r w:rsidR="00400425">
        <w:t>in a larger font</w:t>
      </w:r>
      <w:r>
        <w:t>.</w:t>
      </w:r>
    </w:p>
    <w:p w14:paraId="13F53A36" w14:textId="77777777" w:rsidR="00F66B15" w:rsidRDefault="00F66B15" w:rsidP="00CA2C8D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48F36405" wp14:editId="3C50F6CC">
            <wp:extent cx="5400000" cy="1905318"/>
            <wp:effectExtent l="19050" t="19050" r="10795" b="1905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40CE0EA.tmp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19053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6D321" w14:textId="77777777" w:rsidR="00483065" w:rsidRDefault="00483065" w:rsidP="00400425">
      <w:pPr>
        <w:pStyle w:val="BodyText"/>
        <w:keepNext/>
      </w:pPr>
    </w:p>
    <w:p w14:paraId="039E6498" w14:textId="77777777" w:rsidR="00F66B15" w:rsidRDefault="00400425" w:rsidP="00400425">
      <w:pPr>
        <w:pStyle w:val="BodyText"/>
        <w:keepNext/>
      </w:pPr>
      <w:r>
        <w:t>A catalogue of all highlights is provided</w:t>
      </w:r>
      <w:r w:rsidR="006923C1">
        <w:t xml:space="preserve"> (sols shown as buttons have </w:t>
      </w:r>
      <w:r w:rsidR="00BA2068">
        <w:t>highlights</w:t>
      </w:r>
      <w:r w:rsidR="006923C1">
        <w:t xml:space="preserve"> associated)</w:t>
      </w:r>
    </w:p>
    <w:p w14:paraId="6E85D942" w14:textId="77777777" w:rsidR="00400425" w:rsidRDefault="00400425" w:rsidP="00400425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0918C7EE" wp14:editId="16BAA472">
            <wp:extent cx="5400000" cy="2671000"/>
            <wp:effectExtent l="19050" t="19050" r="10795" b="152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40C7A3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10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FECA21A" w14:textId="77777777" w:rsidR="00400425" w:rsidRDefault="00400425" w:rsidP="00400425">
      <w:pPr>
        <w:pStyle w:val="BodyText"/>
        <w:jc w:val="left"/>
      </w:pPr>
      <w:r>
        <w:t xml:space="preserve">A catalogue of sols that have </w:t>
      </w:r>
      <w:proofErr w:type="spellStart"/>
      <w:r w:rsidR="00BA2068">
        <w:t>G</w:t>
      </w:r>
      <w:r>
        <w:t>igapans</w:t>
      </w:r>
      <w:proofErr w:type="spellEnd"/>
      <w:r>
        <w:t xml:space="preserve"> (high resolution interactive panoramas created by stitching multiple images) associated to them </w:t>
      </w:r>
      <w:r w:rsidR="00E25D61">
        <w:t xml:space="preserve">is </w:t>
      </w:r>
      <w:r w:rsidR="00483065">
        <w:t>provided;</w:t>
      </w:r>
      <w:r>
        <w:t xml:space="preserve"> t</w:t>
      </w:r>
      <w:r w:rsidR="00BA2068">
        <w:t xml:space="preserve">hese </w:t>
      </w:r>
      <w:proofErr w:type="spellStart"/>
      <w:r w:rsidR="00BA2068">
        <w:t>G</w:t>
      </w:r>
      <w:r>
        <w:t>igapans</w:t>
      </w:r>
      <w:proofErr w:type="spellEnd"/>
      <w:r>
        <w:t xml:space="preserve"> were created by a fellow citizen scientist. Shown below is a </w:t>
      </w:r>
      <w:r w:rsidR="001F1692">
        <w:t xml:space="preserve">progressive </w:t>
      </w:r>
      <w:r>
        <w:t>click thru.</w:t>
      </w:r>
    </w:p>
    <w:p w14:paraId="5413934A" w14:textId="77777777" w:rsidR="00400425" w:rsidRDefault="00400425" w:rsidP="00400425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1143589F" wp14:editId="5FAB8FDF">
            <wp:extent cx="5400000" cy="2516000"/>
            <wp:effectExtent l="19050" t="19050" r="10795" b="1778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40C6AA5.tmp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160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E06618A" w14:textId="77777777" w:rsidR="00B73702" w:rsidRDefault="00B73702" w:rsidP="00400425">
      <w:pPr>
        <w:pStyle w:val="BodyText"/>
        <w:jc w:val="center"/>
      </w:pPr>
    </w:p>
    <w:p w14:paraId="25D8B4F0" w14:textId="77777777" w:rsidR="001C25B9" w:rsidRDefault="001C25B9">
      <w:pPr>
        <w:suppressAutoHyphens w:val="0"/>
        <w:spacing w:before="0" w:after="0" w:line="240" w:lineRule="auto"/>
      </w:pPr>
      <w:r>
        <w:br w:type="page"/>
      </w:r>
    </w:p>
    <w:p w14:paraId="05A231CF" w14:textId="77777777" w:rsidR="00400425" w:rsidRDefault="006923C1" w:rsidP="006923C1">
      <w:pPr>
        <w:pStyle w:val="Heading2"/>
      </w:pPr>
      <w:r>
        <w:lastRenderedPageBreak/>
        <w:t>Google earth</w:t>
      </w:r>
    </w:p>
    <w:p w14:paraId="3A5D84C7" w14:textId="77777777" w:rsidR="006923C1" w:rsidRDefault="006923C1" w:rsidP="006923C1">
      <w:pPr>
        <w:pStyle w:val="BodyText"/>
      </w:pPr>
      <w:r>
        <w:t xml:space="preserve">I’m currently experimenting with Google Earth as I would love to be able to show the images captured in the context of a 3d environment. The results are </w:t>
      </w:r>
      <w:r w:rsidR="00483065">
        <w:t>encouraging;</w:t>
      </w:r>
      <w:r>
        <w:t xml:space="preserve"> I can show the MS</w:t>
      </w:r>
      <w:r w:rsidR="00BA2068">
        <w:t>L traverse in the context of HiRISE</w:t>
      </w:r>
      <w:r>
        <w:t xml:space="preserve"> data.</w:t>
      </w:r>
    </w:p>
    <w:p w14:paraId="30BB9113" w14:textId="77777777" w:rsidR="006923C1" w:rsidRDefault="006923C1" w:rsidP="006923C1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53BB3C1F" wp14:editId="50FE507F">
            <wp:extent cx="5560828" cy="2901950"/>
            <wp:effectExtent l="19050" t="19050" r="20955" b="1270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40C7F6E.tmp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61685" cy="290239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94405" w14:textId="77777777" w:rsidR="00B73702" w:rsidRDefault="00B73702" w:rsidP="00B73702">
      <w:pPr>
        <w:suppressAutoHyphens w:val="0"/>
        <w:spacing w:before="0" w:after="0" w:line="240" w:lineRule="auto"/>
        <w:rPr>
          <w:rFonts w:asciiTheme="majorHAnsi" w:hAnsiTheme="majorHAnsi"/>
          <w:b/>
          <w:bCs/>
          <w:caps/>
          <w:color w:val="991F3D" w:themeColor="accent2"/>
          <w:szCs w:val="28"/>
        </w:rPr>
      </w:pPr>
    </w:p>
    <w:p w14:paraId="2C733D8C" w14:textId="77777777" w:rsidR="00400425" w:rsidRDefault="006923C1" w:rsidP="006923C1">
      <w:pPr>
        <w:pStyle w:val="Heading1"/>
      </w:pPr>
      <w:r>
        <w:t>The Future</w:t>
      </w:r>
    </w:p>
    <w:p w14:paraId="5C0CF382" w14:textId="77777777" w:rsidR="00665435" w:rsidRDefault="00F11F7C" w:rsidP="006923C1">
      <w:pPr>
        <w:pStyle w:val="BodyText"/>
      </w:pPr>
      <w:r>
        <w:t xml:space="preserve">What I’ve presented is a taster of crowd collaboration. The prototyping approach has allowed for rapid experimentation and to fail fast </w:t>
      </w:r>
      <w:r w:rsidR="00665435">
        <w:t xml:space="preserve">so that new ideas can be tried and built upon </w:t>
      </w:r>
      <w:r w:rsidR="00E25D61">
        <w:t>lessons</w:t>
      </w:r>
      <w:r w:rsidR="00665435">
        <w:t xml:space="preserve"> learn</w:t>
      </w:r>
      <w:r w:rsidR="00E25D61">
        <w:t>ed</w:t>
      </w:r>
      <w:r w:rsidR="00665435">
        <w:t xml:space="preserve"> from previous experiments. </w:t>
      </w:r>
    </w:p>
    <w:p w14:paraId="77E69F49" w14:textId="77777777" w:rsidR="00665435" w:rsidRDefault="00665435" w:rsidP="006923C1">
      <w:pPr>
        <w:pStyle w:val="BodyText"/>
      </w:pPr>
      <w:r>
        <w:t>The aim is to get buy</w:t>
      </w:r>
      <w:r w:rsidR="00E25D61">
        <w:t>-</w:t>
      </w:r>
      <w:r>
        <w:t>in from the agencies to provide tools, inspired by this experiment, that encourage engagement and collaboration with the crowd.</w:t>
      </w:r>
      <w:r w:rsidR="00346AEC">
        <w:t xml:space="preserve"> I’ve been working with Geoff Buswell to engage with the NASA open government innovation initiative and am pleased to say that we’ve had a very positive initial response.</w:t>
      </w:r>
    </w:p>
    <w:p w14:paraId="6579A449" w14:textId="77777777" w:rsidR="00346AEC" w:rsidRDefault="00346AEC" w:rsidP="006923C1">
      <w:pPr>
        <w:pStyle w:val="BodyText"/>
      </w:pPr>
      <w:r>
        <w:t>The browser continues to be developed with the following aims</w:t>
      </w:r>
    </w:p>
    <w:p w14:paraId="06A06C99" w14:textId="77777777" w:rsidR="008B3CB7" w:rsidRPr="00346AEC" w:rsidRDefault="00197794" w:rsidP="00346AEC">
      <w:pPr>
        <w:pStyle w:val="ListBullet"/>
      </w:pPr>
      <w:r w:rsidRPr="00346AEC">
        <w:t xml:space="preserve">Aim to become a one stop solution for citizen scientists to collaborate on Pathfinder, Spirit, Opportunity, Curiosity and </w:t>
      </w:r>
      <w:r w:rsidR="00E25D61">
        <w:t>f</w:t>
      </w:r>
      <w:r w:rsidRPr="00346AEC">
        <w:t>uture rovers.</w:t>
      </w:r>
    </w:p>
    <w:p w14:paraId="5372E885" w14:textId="77777777" w:rsidR="008B3CB7" w:rsidRPr="00346AEC" w:rsidRDefault="00197794" w:rsidP="00346AEC">
      <w:pPr>
        <w:pStyle w:val="ListBullet"/>
      </w:pPr>
      <w:r w:rsidRPr="00346AEC">
        <w:t xml:space="preserve">Plan to add more interactivity </w:t>
      </w:r>
      <w:r w:rsidR="00BA2068" w:rsidRPr="00346AEC">
        <w:t>– e.g.</w:t>
      </w:r>
      <w:r w:rsidRPr="00346AEC">
        <w:t xml:space="preserve"> whiteboards, simple image </w:t>
      </w:r>
      <w:r w:rsidR="00BA2068" w:rsidRPr="00346AEC">
        <w:t>processing,</w:t>
      </w:r>
      <w:r w:rsidRPr="00346AEC">
        <w:t xml:space="preserve"> panorama generation, </w:t>
      </w:r>
      <w:r w:rsidR="00BA2068" w:rsidRPr="00346AEC">
        <w:t>and voting, social</w:t>
      </w:r>
      <w:r w:rsidRPr="00346AEC">
        <w:t xml:space="preserve"> networks.</w:t>
      </w:r>
    </w:p>
    <w:p w14:paraId="7A4F2655" w14:textId="77777777" w:rsidR="008B3CB7" w:rsidRPr="00346AEC" w:rsidRDefault="00197794" w:rsidP="00346AEC">
      <w:pPr>
        <w:pStyle w:val="ListBullet"/>
      </w:pPr>
      <w:r w:rsidRPr="00346AEC">
        <w:t xml:space="preserve">Plan to add citizen science missions to theme collaboration according to mission. </w:t>
      </w:r>
      <w:r w:rsidR="00BA2068" w:rsidRPr="00346AEC">
        <w:t>e.g.</w:t>
      </w:r>
      <w:r w:rsidRPr="00346AEC">
        <w:t xml:space="preserve"> identify Aeolian features </w:t>
      </w:r>
    </w:p>
    <w:p w14:paraId="497E79EC" w14:textId="77777777" w:rsidR="008B3CB7" w:rsidRPr="00346AEC" w:rsidRDefault="00197794" w:rsidP="00346AEC">
      <w:pPr>
        <w:pStyle w:val="ListBullet"/>
      </w:pPr>
      <w:r w:rsidRPr="00346AEC">
        <w:t xml:space="preserve">Plan to link up to </w:t>
      </w:r>
      <w:r w:rsidR="00BA2068" w:rsidRPr="00346AEC">
        <w:t>HiRISE</w:t>
      </w:r>
      <w:r w:rsidRPr="00346AEC">
        <w:t>, Mars Express and other Mars data sources</w:t>
      </w:r>
    </w:p>
    <w:p w14:paraId="14183412" w14:textId="77777777" w:rsidR="008B3CB7" w:rsidRPr="00346AEC" w:rsidRDefault="00197794" w:rsidP="00346AEC">
      <w:pPr>
        <w:pStyle w:val="ListBullet"/>
      </w:pPr>
      <w:r w:rsidRPr="00346AEC">
        <w:t>Ask a Geologist –</w:t>
      </w:r>
      <w:r w:rsidR="00346AEC">
        <w:t xml:space="preserve"> crowd triage - </w:t>
      </w:r>
      <w:r w:rsidRPr="00346AEC">
        <w:t xml:space="preserve">foster 2-way communication with experts, who can then escalate to the mission scientists.  </w:t>
      </w:r>
    </w:p>
    <w:p w14:paraId="7F924823" w14:textId="77777777" w:rsidR="008B3CB7" w:rsidRPr="00346AEC" w:rsidRDefault="00197794" w:rsidP="00346AEC">
      <w:pPr>
        <w:pStyle w:val="ListBullet"/>
      </w:pPr>
      <w:r w:rsidRPr="00346AEC">
        <w:t>Industrialise - today is a fully working prototype used to develop and demonstrate the concept.</w:t>
      </w:r>
    </w:p>
    <w:p w14:paraId="29E6705C" w14:textId="77777777" w:rsidR="00E870C0" w:rsidRDefault="00E870C0" w:rsidP="00E870C0">
      <w:pPr>
        <w:pStyle w:val="BodyText"/>
        <w:keepNext/>
      </w:pPr>
      <w:r>
        <w:lastRenderedPageBreak/>
        <w:t>We’re also redesigning the site – here</w:t>
      </w:r>
      <w:r w:rsidR="00E25D61">
        <w:t>’</w:t>
      </w:r>
      <w:r>
        <w:t>s a glimpse:</w:t>
      </w:r>
    </w:p>
    <w:p w14:paraId="087146D4" w14:textId="77777777" w:rsidR="00E870C0" w:rsidRDefault="00E870C0" w:rsidP="00E870C0">
      <w:pPr>
        <w:pStyle w:val="Heading2"/>
        <w:keepNext/>
        <w:jc w:val="center"/>
      </w:pPr>
      <w:r>
        <w:rPr>
          <w:noProof/>
          <w:lang w:eastAsia="en-GB"/>
        </w:rPr>
        <w:drawing>
          <wp:inline distT="0" distB="0" distL="0" distR="0" wp14:anchorId="4762ECCE" wp14:editId="39237E6B">
            <wp:extent cx="4625041" cy="4398198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13399"/>
                    <a:stretch/>
                  </pic:blipFill>
                  <pic:spPr bwMode="auto">
                    <a:xfrm>
                      <a:off x="0" y="0"/>
                      <a:ext cx="4623985" cy="439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6D87A" w14:textId="77777777" w:rsidR="00E870C0" w:rsidRDefault="00E870C0" w:rsidP="00E870C0">
      <w:pPr>
        <w:pStyle w:val="Caption"/>
        <w:jc w:val="center"/>
      </w:pPr>
      <w:r>
        <w:t>Copyright Tristam Sparks</w:t>
      </w:r>
    </w:p>
    <w:p w14:paraId="0D9BB9A2" w14:textId="77777777" w:rsidR="00346AEC" w:rsidRDefault="00346AEC" w:rsidP="00346AEC">
      <w:pPr>
        <w:pStyle w:val="Heading2"/>
        <w:keepNext/>
      </w:pPr>
      <w:r>
        <w:t>Get involved</w:t>
      </w:r>
    </w:p>
    <w:p w14:paraId="2A2D3253" w14:textId="77777777" w:rsidR="00346AEC" w:rsidRDefault="00346AEC" w:rsidP="00346AEC">
      <w:pPr>
        <w:pStyle w:val="BodyText"/>
      </w:pPr>
      <w:r>
        <w:t xml:space="preserve">If you have been inspired by this article and have an idea </w:t>
      </w:r>
      <w:r w:rsidR="00E870C0">
        <w:t xml:space="preserve">to </w:t>
      </w:r>
      <w:r>
        <w:t xml:space="preserve">develop, please just make a start and do something. Someone somewhere has to </w:t>
      </w:r>
      <w:r w:rsidR="00BA2068">
        <w:t>innovate</w:t>
      </w:r>
      <w:r w:rsidR="009946FC">
        <w:t xml:space="preserve"> and </w:t>
      </w:r>
      <w:r>
        <w:t xml:space="preserve">that someone </w:t>
      </w:r>
      <w:r w:rsidR="009946FC">
        <w:t xml:space="preserve">should </w:t>
      </w:r>
      <w:r>
        <w:t>be you.</w:t>
      </w:r>
      <w:r w:rsidR="00E870C0">
        <w:t xml:space="preserve"> </w:t>
      </w:r>
      <w:r>
        <w:t xml:space="preserve"> When I started this </w:t>
      </w:r>
      <w:proofErr w:type="gramStart"/>
      <w:r>
        <w:t>project</w:t>
      </w:r>
      <w:proofErr w:type="gramEnd"/>
      <w:r>
        <w:t xml:space="preserve"> I didn’t know how to do </w:t>
      </w:r>
      <w:proofErr w:type="spellStart"/>
      <w:r>
        <w:t>JQuery</w:t>
      </w:r>
      <w:proofErr w:type="spellEnd"/>
      <w:r>
        <w:t xml:space="preserve">, parse PDS data or integrate Google Earth. </w:t>
      </w:r>
      <w:r w:rsidR="00E870C0">
        <w:t>My advice is d</w:t>
      </w:r>
      <w:r>
        <w:t>on’t let the unknown phase you –</w:t>
      </w:r>
      <w:r w:rsidR="00E870C0">
        <w:t xml:space="preserve"> </w:t>
      </w:r>
      <w:r w:rsidR="00BA2068">
        <w:t xml:space="preserve">knowledge is like the </w:t>
      </w:r>
      <w:r w:rsidR="00486248">
        <w:t>Michael</w:t>
      </w:r>
      <w:r w:rsidR="00E870C0">
        <w:t xml:space="preserve"> </w:t>
      </w:r>
      <w:proofErr w:type="spellStart"/>
      <w:r w:rsidR="00E870C0">
        <w:t>Buble</w:t>
      </w:r>
      <w:proofErr w:type="spellEnd"/>
      <w:r w:rsidR="00E870C0">
        <w:t xml:space="preserve"> </w:t>
      </w:r>
      <w:r w:rsidR="00BA2068">
        <w:t>song that goes “I just haven’t met you yet”</w:t>
      </w:r>
      <w:r w:rsidR="00E25D61">
        <w:t>.</w:t>
      </w:r>
    </w:p>
    <w:p w14:paraId="22F07604" w14:textId="3E3F6BC9" w:rsidR="00BA2068" w:rsidRDefault="00BA2068" w:rsidP="00346AEC">
      <w:pPr>
        <w:pStyle w:val="BodyText"/>
      </w:pPr>
      <w:r>
        <w:t xml:space="preserve">If you are interested in helping out with the curiosity </w:t>
      </w:r>
      <w:proofErr w:type="gramStart"/>
      <w:r>
        <w:t>browser</w:t>
      </w:r>
      <w:proofErr w:type="gramEnd"/>
      <w:r>
        <w:t xml:space="preserve"> </w:t>
      </w:r>
      <w:r w:rsidR="00EE0800">
        <w:t>p</w:t>
      </w:r>
      <w:r>
        <w:t xml:space="preserve">lease drop </w:t>
      </w:r>
      <w:hyperlink r:id="rId35" w:history="1">
        <w:r w:rsidRPr="00B73702">
          <w:rPr>
            <w:rStyle w:val="Hyperlink"/>
          </w:rPr>
          <w:t>me</w:t>
        </w:r>
      </w:hyperlink>
      <w:r>
        <w:t xml:space="preserve"> a note</w:t>
      </w:r>
      <w:r w:rsidR="00B73702">
        <w:t>.</w:t>
      </w:r>
    </w:p>
    <w:p w14:paraId="7DEC4573" w14:textId="77777777" w:rsidR="007F01EB" w:rsidRDefault="007F01EB" w:rsidP="007F01EB">
      <w:pPr>
        <w:tabs>
          <w:tab w:val="left" w:pos="4821"/>
        </w:tabs>
      </w:pPr>
    </w:p>
    <w:sectPr w:rsidR="007F01EB" w:rsidSect="00706821">
      <w:headerReference w:type="even" r:id="rId36"/>
      <w:headerReference w:type="default" r:id="rId37"/>
      <w:headerReference w:type="first" r:id="rId38"/>
      <w:pgSz w:w="12240" w:h="15840" w:code="1"/>
      <w:pgMar w:top="1720" w:right="720" w:bottom="1160" w:left="720" w:header="720" w:footer="116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65DCC6" w14:textId="77777777" w:rsidR="008E594E" w:rsidRDefault="008E594E" w:rsidP="002D558C">
      <w:pPr>
        <w:spacing w:after="0" w:line="240" w:lineRule="auto"/>
      </w:pPr>
      <w:r>
        <w:separator/>
      </w:r>
    </w:p>
  </w:endnote>
  <w:endnote w:type="continuationSeparator" w:id="0">
    <w:p w14:paraId="360023ED" w14:textId="77777777" w:rsidR="008E594E" w:rsidRDefault="008E594E" w:rsidP="002D5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6AD11F" w14:textId="77777777" w:rsidR="008E594E" w:rsidRDefault="008E594E" w:rsidP="002D558C">
      <w:pPr>
        <w:spacing w:after="0" w:line="240" w:lineRule="auto"/>
      </w:pPr>
      <w:r>
        <w:separator/>
      </w:r>
    </w:p>
  </w:footnote>
  <w:footnote w:type="continuationSeparator" w:id="0">
    <w:p w14:paraId="30B31025" w14:textId="77777777" w:rsidR="008E594E" w:rsidRDefault="008E594E" w:rsidP="002D558C">
      <w:pPr>
        <w:spacing w:after="0" w:line="240" w:lineRule="auto"/>
      </w:pPr>
      <w:r>
        <w:continuationSeparator/>
      </w:r>
    </w:p>
  </w:footnote>
  <w:footnote w:id="1">
    <w:p w14:paraId="1378362C" w14:textId="77777777" w:rsidR="006B0FE5" w:rsidRPr="004B6DF7" w:rsidRDefault="006B0FE5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http://www.jpl.nasa.gov/news/news.php?release=2013-299</w:t>
      </w:r>
    </w:p>
  </w:footnote>
  <w:footnote w:id="2">
    <w:p w14:paraId="05C2E4D2" w14:textId="77777777" w:rsidR="009C7B2E" w:rsidRPr="004B6DF7" w:rsidRDefault="009C7B2E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http://www.informationweek.com/big-data/hardware-architectures/how-nasa-manages-big-data-/d/d-id/899791</w:t>
      </w:r>
    </w:p>
  </w:footnote>
  <w:footnote w:id="3">
    <w:p w14:paraId="20D0ED8F" w14:textId="77777777" w:rsidR="009C7B2E" w:rsidRPr="004B6DF7" w:rsidRDefault="009C7B2E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http://www.esa.int/Our_Activities/Observing_the_Earth/Handling_big_data_is_no_small_feat</w:t>
      </w:r>
    </w:p>
  </w:footnote>
  <w:footnote w:id="4">
    <w:p w14:paraId="0A36534E" w14:textId="77777777" w:rsidR="0071367D" w:rsidRDefault="0071367D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http://www.sciencedaily.com/releases/2013/05/130522085217.htm</w:t>
      </w:r>
    </w:p>
  </w:footnote>
  <w:footnote w:id="5">
    <w:p w14:paraId="61268E55" w14:textId="77777777" w:rsidR="00106A76" w:rsidRDefault="00106A76" w:rsidP="00106A76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106A76">
        <w:t>http://www.whitehouse.gov/open</w:t>
      </w:r>
    </w:p>
  </w:footnote>
  <w:footnote w:id="6">
    <w:p w14:paraId="1F2F3929" w14:textId="77777777" w:rsidR="003742DA" w:rsidRDefault="003742DA" w:rsidP="003742DA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3742DA">
        <w:t>http://ec.europa.eu/digital-agenda/en/open-government</w:t>
      </w:r>
    </w:p>
  </w:footnote>
  <w:footnote w:id="7">
    <w:p w14:paraId="71B08B0B" w14:textId="77777777" w:rsidR="005665EC" w:rsidRDefault="005665EC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5665EC">
        <w:t>http://www.planetfour.org/</w:t>
      </w:r>
    </w:p>
  </w:footnote>
  <w:footnote w:id="8">
    <w:p w14:paraId="1CD32B32" w14:textId="77777777" w:rsidR="005665EC" w:rsidRDefault="005665EC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5665EC">
        <w:t>http://eol.jsc.nasa.gov/sseop/ImageDetective/</w:t>
      </w:r>
    </w:p>
  </w:footnote>
  <w:footnote w:id="9">
    <w:p w14:paraId="6C2CDCED" w14:textId="77777777" w:rsidR="001A2055" w:rsidRDefault="001A2055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1A2055">
        <w:t>http://www.diskdetective.org/</w:t>
      </w:r>
    </w:p>
  </w:footnote>
  <w:footnote w:id="10">
    <w:p w14:paraId="1024600B" w14:textId="77777777" w:rsidR="001A2055" w:rsidRDefault="001A2055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1A2055">
        <w:t>http://goo.gl/JLSiox</w:t>
      </w:r>
    </w:p>
  </w:footnote>
  <w:footnote w:id="11">
    <w:p w14:paraId="5E8547DB" w14:textId="77777777" w:rsidR="00B65A34" w:rsidRDefault="00B65A34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B65A34">
        <w:t>http://artes-apps.esa.int/open-data-and-crowdsourcing-itt-expression-interest</w:t>
      </w:r>
    </w:p>
  </w:footnote>
  <w:footnote w:id="12">
    <w:p w14:paraId="3A228FCD" w14:textId="77777777" w:rsidR="006B56C2" w:rsidRDefault="006B56C2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6B56C2">
        <w:t>http://www.esa.int/Our_Activities/Operations/Space_Situational_Awareness/Amateur_skywatchers_help_space_hazards_team</w:t>
      </w:r>
    </w:p>
  </w:footnote>
  <w:footnote w:id="13">
    <w:p w14:paraId="5AF36CE2" w14:textId="77777777" w:rsidR="00621CC4" w:rsidRDefault="00621CC4" w:rsidP="00621CC4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621CC4">
        <w:t>https://www.mapbox.com/blog/tracking-mars-curiosity-rover/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98F97" w14:textId="77777777" w:rsidR="003E2E99" w:rsidRDefault="003E2E99" w:rsidP="003E2E99">
    <w:pPr>
      <w:pStyle w:val="Heading1"/>
      <w:spacing w:before="0"/>
      <w:jc w:val="center"/>
      <w:rPr>
        <w:color w:val="auto"/>
      </w:rPr>
    </w:pPr>
  </w:p>
  <w:p w14:paraId="62C68299" w14:textId="77777777" w:rsidR="003E2E99" w:rsidRDefault="003E2E99" w:rsidP="003E2E99">
    <w:pPr>
      <w:pStyle w:val="Heading1"/>
      <w:spacing w:before="0"/>
      <w:jc w:val="center"/>
      <w:rPr>
        <w:color w:val="auto"/>
      </w:rPr>
    </w:pPr>
  </w:p>
  <w:p w14:paraId="748D1340" w14:textId="77777777" w:rsidR="003E2E99" w:rsidRDefault="00483065" w:rsidP="003E2E99">
    <w:pPr>
      <w:tabs>
        <w:tab w:val="left" w:pos="4821"/>
      </w:tabs>
      <w:jc w:val="center"/>
    </w:pPr>
    <w:r>
      <w:t>Citizen Crowd Sourced Image Classification</w:t>
    </w:r>
    <w:r w:rsidR="003E2E99">
      <w:t xml:space="preserve"> </w:t>
    </w:r>
    <w:r w:rsidR="003E2E99" w:rsidRPr="00CD3846">
      <w:rPr>
        <w:b/>
      </w:rPr>
      <w:t>by</w:t>
    </w:r>
    <w:r w:rsidR="0042269E">
      <w:t xml:space="preserve"> </w:t>
    </w:r>
    <w:r>
      <w:t>Sunil Vanmullem</w:t>
    </w:r>
  </w:p>
  <w:p w14:paraId="63287F20" w14:textId="77777777" w:rsidR="004D109A" w:rsidRDefault="004D10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132F9" w14:textId="77777777" w:rsidR="00EE1D85" w:rsidRDefault="00483065" w:rsidP="008D36F9">
    <w:pPr>
      <w:pStyle w:val="Header"/>
      <w:jc w:val="center"/>
    </w:pPr>
    <w:r>
      <w:t xml:space="preserve">Citizen Crowd Sourced Image Classification </w:t>
    </w:r>
    <w:r w:rsidRPr="00CD3846">
      <w:rPr>
        <w:b/>
      </w:rPr>
      <w:t>by</w:t>
    </w:r>
    <w:r>
      <w:t xml:space="preserve"> Sunil Vanmullem</w:t>
    </w:r>
    <w:r w:rsidDel="00483065">
      <w:t xml:space="preserve"> </w:t>
    </w:r>
    <w:r w:rsidR="00EE1D85" w:rsidRPr="006A696E">
      <w:rPr>
        <w:noProof/>
        <w:lang w:eastAsia="en-GB"/>
      </w:rPr>
      <w:drawing>
        <wp:anchor distT="0" distB="0" distL="114300" distR="114300" simplePos="0" relativeHeight="251657216" behindDoc="0" locked="0" layoutInCell="1" allowOverlap="1" wp14:anchorId="6CD56D3A" wp14:editId="52CC3F8F">
          <wp:simplePos x="0" y="0"/>
          <wp:positionH relativeFrom="rightMargin">
            <wp:posOffset>1600200</wp:posOffset>
          </wp:positionH>
          <wp:positionV relativeFrom="page">
            <wp:posOffset>457200</wp:posOffset>
          </wp:positionV>
          <wp:extent cx="762000" cy="352425"/>
          <wp:effectExtent l="19050" t="0" r="0" b="0"/>
          <wp:wrapNone/>
          <wp:docPr id="9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BC9BA" w14:textId="77777777" w:rsidR="00EE1D85" w:rsidRDefault="002443B1" w:rsidP="00DA3E71">
    <w:pPr>
      <w:pStyle w:val="Header"/>
      <w:spacing w:before="0" w:after="2200"/>
    </w:pPr>
    <w:r>
      <w:rPr>
        <w:noProof/>
        <w:lang w:eastAsia="en-GB"/>
      </w:rPr>
      <w:drawing>
        <wp:anchor distT="0" distB="0" distL="114300" distR="114300" simplePos="0" relativeHeight="251667456" behindDoc="0" locked="0" layoutInCell="1" allowOverlap="1" wp14:anchorId="00AF2399" wp14:editId="59F56578">
          <wp:simplePos x="0" y="0"/>
          <wp:positionH relativeFrom="rightMargin">
            <wp:posOffset>-1396282</wp:posOffset>
          </wp:positionH>
          <wp:positionV relativeFrom="page">
            <wp:posOffset>1041621</wp:posOffset>
          </wp:positionV>
          <wp:extent cx="1436039" cy="103367"/>
          <wp:effectExtent l="19050" t="0" r="0" b="0"/>
          <wp:wrapNone/>
          <wp:docPr id="10" name="Image 4" descr="EN tagline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agline.e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6039" cy="1033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443B1">
      <w:rPr>
        <w:noProof/>
        <w:lang w:eastAsia="en-GB"/>
      </w:rPr>
      <w:drawing>
        <wp:anchor distT="0" distB="0" distL="114300" distR="114300" simplePos="0" relativeHeight="251665408" behindDoc="0" locked="0" layoutInCell="1" allowOverlap="1" wp14:anchorId="364291F9" wp14:editId="32E6D98C">
          <wp:simplePos x="0" y="0"/>
          <wp:positionH relativeFrom="rightMargin">
            <wp:posOffset>-937343</wp:posOffset>
          </wp:positionH>
          <wp:positionV relativeFrom="page">
            <wp:posOffset>461176</wp:posOffset>
          </wp:positionV>
          <wp:extent cx="942975" cy="438785"/>
          <wp:effectExtent l="19050" t="0" r="9525" b="0"/>
          <wp:wrapNone/>
          <wp:docPr id="8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42975" cy="438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2269E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3120" behindDoc="0" locked="1" layoutInCell="0" allowOverlap="1" wp14:anchorId="5D348C66" wp14:editId="43FB1C44">
              <wp:simplePos x="0" y="0"/>
              <wp:positionH relativeFrom="page">
                <wp:posOffset>461645</wp:posOffset>
              </wp:positionH>
              <wp:positionV relativeFrom="page">
                <wp:posOffset>461010</wp:posOffset>
              </wp:positionV>
              <wp:extent cx="5024755" cy="1725295"/>
              <wp:effectExtent l="0" t="0" r="4445" b="0"/>
              <wp:wrapTopAndBottom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4755" cy="1725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789C2" w14:textId="77777777" w:rsidR="00EE1D85" w:rsidRDefault="00444BF2" w:rsidP="009E6FE2">
                          <w:pPr>
                            <w:pStyle w:val="Title"/>
                          </w:pPr>
                          <w:r>
                            <w:t>Apogee</w:t>
                          </w:r>
                          <w:r w:rsidR="000B6F21">
                            <w:t xml:space="preserve"> </w:t>
                          </w:r>
                          <w:r w:rsidR="0014263A">
                            <w:t xml:space="preserve"> </w:t>
                          </w:r>
                        </w:p>
                        <w:p w14:paraId="3E2C90A6" w14:textId="77777777" w:rsidR="008E3641" w:rsidRPr="008E3641" w:rsidRDefault="0014263A" w:rsidP="008E3641">
                          <w:pPr>
                            <w:pStyle w:val="Subtitle"/>
                          </w:pPr>
                          <w:r>
                            <w:t>September</w:t>
                          </w:r>
                          <w:r w:rsidR="00444BF2">
                            <w:t xml:space="preserve"> 201</w:t>
                          </w:r>
                          <w:r w:rsidR="00BB543F">
                            <w:t>4</w:t>
                          </w:r>
                        </w:p>
                      </w:txbxContent>
                    </wps:txbx>
                    <wps:bodyPr rot="0" vert="horz" wrap="square" lIns="0" tIns="0" rIns="0" bIns="30480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348C6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36.35pt;margin-top:36.3pt;width:395.65pt;height:135.8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" o:allowincell="f" filled="f" stroked="f">
              <v:textbox inset="0,0,0,24pt">
                <w:txbxContent>
                  <w:p w14:paraId="0AB789C2" w14:textId="77777777" w:rsidR="00EE1D85" w:rsidRDefault="00444BF2" w:rsidP="009E6FE2">
                    <w:pPr>
                      <w:pStyle w:val="Title"/>
                    </w:pPr>
                    <w:r>
                      <w:t>Apogee</w:t>
                    </w:r>
                    <w:r w:rsidR="000B6F21">
                      <w:t xml:space="preserve"> </w:t>
                    </w:r>
                    <w:r w:rsidR="0014263A">
                      <w:t xml:space="preserve"> </w:t>
                    </w:r>
                  </w:p>
                  <w:p w14:paraId="3E2C90A6" w14:textId="77777777" w:rsidR="008E3641" w:rsidRPr="008E3641" w:rsidRDefault="0014263A" w:rsidP="008E3641">
                    <w:pPr>
                      <w:pStyle w:val="Subtitle"/>
                    </w:pPr>
                    <w:r>
                      <w:t>September</w:t>
                    </w:r>
                    <w:r w:rsidR="00444BF2">
                      <w:t xml:space="preserve"> 201</w:t>
                    </w:r>
                    <w:r w:rsidR="00BB543F">
                      <w:t>4</w:t>
                    </w:r>
                  </w:p>
                </w:txbxContent>
              </v:textbox>
              <w10:wrap type="topAndBottom"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0C0BFB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6F482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C6A245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B7E5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DA2F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9CCDA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01C78BE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787878" w:themeColor="text2"/>
      </w:rPr>
    </w:lvl>
  </w:abstractNum>
  <w:abstractNum w:abstractNumId="7" w15:restartNumberingAfterBreak="0">
    <w:nsid w:val="FFFFFF83"/>
    <w:multiLevelType w:val="singleLevel"/>
    <w:tmpl w:val="959AC0E0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787878" w:themeColor="text2"/>
      </w:rPr>
    </w:lvl>
  </w:abstractNum>
  <w:abstractNum w:abstractNumId="8" w15:restartNumberingAfterBreak="0">
    <w:nsid w:val="FFFFFF88"/>
    <w:multiLevelType w:val="singleLevel"/>
    <w:tmpl w:val="93408F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6C31C6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787878" w:themeColor="text2"/>
      </w:rPr>
    </w:lvl>
  </w:abstractNum>
  <w:abstractNum w:abstractNumId="10" w15:restartNumberingAfterBreak="0">
    <w:nsid w:val="09936C26"/>
    <w:multiLevelType w:val="hybridMultilevel"/>
    <w:tmpl w:val="9ED28CFC"/>
    <w:lvl w:ilvl="0" w:tplc="EADC94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94309B"/>
    <w:multiLevelType w:val="hybridMultilevel"/>
    <w:tmpl w:val="D3584D24"/>
    <w:lvl w:ilvl="0" w:tplc="636CB7E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D462D72"/>
    <w:multiLevelType w:val="hybridMultilevel"/>
    <w:tmpl w:val="6A18AB36"/>
    <w:lvl w:ilvl="0" w:tplc="E1AE6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8AF4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C7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807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80A9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225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E272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E65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E21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EA93A76"/>
    <w:multiLevelType w:val="hybridMultilevel"/>
    <w:tmpl w:val="0CEC288A"/>
    <w:lvl w:ilvl="0" w:tplc="B1104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DA5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9AC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92A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3AA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50BA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CAE5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210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30BA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B2E652D"/>
    <w:multiLevelType w:val="hybridMultilevel"/>
    <w:tmpl w:val="6C64B114"/>
    <w:lvl w:ilvl="0" w:tplc="53E266FC">
      <w:start w:val="1"/>
      <w:numFmt w:val="bullet"/>
      <w:pStyle w:val="Sidebar-Bulletlis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65E3F"/>
    <w:multiLevelType w:val="hybridMultilevel"/>
    <w:tmpl w:val="24D090D0"/>
    <w:lvl w:ilvl="0" w:tplc="B52ABD6A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  <w:color w:val="787878" w:themeColor="text2"/>
      </w:rPr>
    </w:lvl>
    <w:lvl w:ilvl="1" w:tplc="0C0C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6" w15:restartNumberingAfterBreak="0">
    <w:nsid w:val="5BD36E6D"/>
    <w:multiLevelType w:val="hybridMultilevel"/>
    <w:tmpl w:val="42A2A0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718AD"/>
    <w:multiLevelType w:val="hybridMultilevel"/>
    <w:tmpl w:val="2D1CF3F2"/>
    <w:lvl w:ilvl="0" w:tplc="4980188C">
      <w:start w:val="1"/>
      <w:numFmt w:val="decimal"/>
      <w:pStyle w:val="Number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36660147">
    <w:abstractNumId w:val="9"/>
  </w:num>
  <w:num w:numId="2" w16cid:durableId="40908001">
    <w:abstractNumId w:val="7"/>
  </w:num>
  <w:num w:numId="3" w16cid:durableId="1157502634">
    <w:abstractNumId w:val="6"/>
  </w:num>
  <w:num w:numId="4" w16cid:durableId="372507700">
    <w:abstractNumId w:val="5"/>
  </w:num>
  <w:num w:numId="5" w16cid:durableId="172916506">
    <w:abstractNumId w:val="4"/>
  </w:num>
  <w:num w:numId="6" w16cid:durableId="1402481243">
    <w:abstractNumId w:val="8"/>
  </w:num>
  <w:num w:numId="7" w16cid:durableId="1292252523">
    <w:abstractNumId w:val="3"/>
  </w:num>
  <w:num w:numId="8" w16cid:durableId="1603144481">
    <w:abstractNumId w:val="2"/>
  </w:num>
  <w:num w:numId="9" w16cid:durableId="593245877">
    <w:abstractNumId w:val="1"/>
  </w:num>
  <w:num w:numId="10" w16cid:durableId="2048753148">
    <w:abstractNumId w:val="0"/>
  </w:num>
  <w:num w:numId="11" w16cid:durableId="155148173">
    <w:abstractNumId w:val="15"/>
  </w:num>
  <w:num w:numId="12" w16cid:durableId="674767121">
    <w:abstractNumId w:val="14"/>
  </w:num>
  <w:num w:numId="13" w16cid:durableId="872112495">
    <w:abstractNumId w:val="11"/>
  </w:num>
  <w:num w:numId="14" w16cid:durableId="1995841346">
    <w:abstractNumId w:val="17"/>
  </w:num>
  <w:num w:numId="15" w16cid:durableId="224952187">
    <w:abstractNumId w:val="16"/>
  </w:num>
  <w:num w:numId="16" w16cid:durableId="868958916">
    <w:abstractNumId w:val="10"/>
  </w:num>
  <w:num w:numId="17" w16cid:durableId="526337769">
    <w:abstractNumId w:val="13"/>
  </w:num>
  <w:num w:numId="18" w16cid:durableId="20248194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attachedTemplate r:id="rId1"/>
  <w:defaultTabStop w:val="706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373C"/>
    <w:rsid w:val="000012A5"/>
    <w:rsid w:val="00005BFC"/>
    <w:rsid w:val="0001026E"/>
    <w:rsid w:val="0002777A"/>
    <w:rsid w:val="0002788E"/>
    <w:rsid w:val="000309C5"/>
    <w:rsid w:val="00034A18"/>
    <w:rsid w:val="000373D6"/>
    <w:rsid w:val="00043A31"/>
    <w:rsid w:val="0004438F"/>
    <w:rsid w:val="000448DF"/>
    <w:rsid w:val="000502D5"/>
    <w:rsid w:val="00053BEA"/>
    <w:rsid w:val="00053DC8"/>
    <w:rsid w:val="00056461"/>
    <w:rsid w:val="0007022D"/>
    <w:rsid w:val="00072EF1"/>
    <w:rsid w:val="00076A30"/>
    <w:rsid w:val="0009012F"/>
    <w:rsid w:val="000956B4"/>
    <w:rsid w:val="000A178C"/>
    <w:rsid w:val="000A6310"/>
    <w:rsid w:val="000A719A"/>
    <w:rsid w:val="000B04F0"/>
    <w:rsid w:val="000B123D"/>
    <w:rsid w:val="000B15F9"/>
    <w:rsid w:val="000B3855"/>
    <w:rsid w:val="000B4A23"/>
    <w:rsid w:val="000B4EE7"/>
    <w:rsid w:val="000B6F21"/>
    <w:rsid w:val="000C3BDC"/>
    <w:rsid w:val="000D317C"/>
    <w:rsid w:val="000D32A0"/>
    <w:rsid w:val="000D4F93"/>
    <w:rsid w:val="000D7CD3"/>
    <w:rsid w:val="000E1BDA"/>
    <w:rsid w:val="000E1BDF"/>
    <w:rsid w:val="000E3300"/>
    <w:rsid w:val="000E38BA"/>
    <w:rsid w:val="000F1375"/>
    <w:rsid w:val="000F5EFB"/>
    <w:rsid w:val="00104BDA"/>
    <w:rsid w:val="00106A76"/>
    <w:rsid w:val="001079D8"/>
    <w:rsid w:val="00112DAA"/>
    <w:rsid w:val="00113999"/>
    <w:rsid w:val="00114D08"/>
    <w:rsid w:val="001155F7"/>
    <w:rsid w:val="001168C7"/>
    <w:rsid w:val="001175F9"/>
    <w:rsid w:val="001222ED"/>
    <w:rsid w:val="00130412"/>
    <w:rsid w:val="00130A7E"/>
    <w:rsid w:val="001318A4"/>
    <w:rsid w:val="0014263A"/>
    <w:rsid w:val="0014741A"/>
    <w:rsid w:val="00150F0C"/>
    <w:rsid w:val="00151EDA"/>
    <w:rsid w:val="0016461E"/>
    <w:rsid w:val="00166D99"/>
    <w:rsid w:val="00166EDD"/>
    <w:rsid w:val="00167411"/>
    <w:rsid w:val="00172C9E"/>
    <w:rsid w:val="001732B3"/>
    <w:rsid w:val="00181BC4"/>
    <w:rsid w:val="00191139"/>
    <w:rsid w:val="00192688"/>
    <w:rsid w:val="00197794"/>
    <w:rsid w:val="001A2055"/>
    <w:rsid w:val="001A2681"/>
    <w:rsid w:val="001B2741"/>
    <w:rsid w:val="001C25B9"/>
    <w:rsid w:val="001D097D"/>
    <w:rsid w:val="001D1068"/>
    <w:rsid w:val="001D1409"/>
    <w:rsid w:val="001D3D5C"/>
    <w:rsid w:val="001D4E3A"/>
    <w:rsid w:val="001E5FC3"/>
    <w:rsid w:val="001F05E6"/>
    <w:rsid w:val="001F1443"/>
    <w:rsid w:val="001F1692"/>
    <w:rsid w:val="001F4B54"/>
    <w:rsid w:val="00203987"/>
    <w:rsid w:val="00212761"/>
    <w:rsid w:val="002150AD"/>
    <w:rsid w:val="002155E6"/>
    <w:rsid w:val="00215BB1"/>
    <w:rsid w:val="0021616C"/>
    <w:rsid w:val="00216337"/>
    <w:rsid w:val="0022529B"/>
    <w:rsid w:val="00242022"/>
    <w:rsid w:val="0024273E"/>
    <w:rsid w:val="00243C41"/>
    <w:rsid w:val="002443B1"/>
    <w:rsid w:val="0024663B"/>
    <w:rsid w:val="002512CF"/>
    <w:rsid w:val="00253ED9"/>
    <w:rsid w:val="0025453D"/>
    <w:rsid w:val="0026483F"/>
    <w:rsid w:val="00265724"/>
    <w:rsid w:val="002668E4"/>
    <w:rsid w:val="00266F00"/>
    <w:rsid w:val="00282EE7"/>
    <w:rsid w:val="0029130C"/>
    <w:rsid w:val="00295AA0"/>
    <w:rsid w:val="00297390"/>
    <w:rsid w:val="0029744B"/>
    <w:rsid w:val="002A0C14"/>
    <w:rsid w:val="002A102D"/>
    <w:rsid w:val="002A2E38"/>
    <w:rsid w:val="002A5193"/>
    <w:rsid w:val="002A71B2"/>
    <w:rsid w:val="002B0791"/>
    <w:rsid w:val="002B294D"/>
    <w:rsid w:val="002B7AE8"/>
    <w:rsid w:val="002C64A0"/>
    <w:rsid w:val="002D0729"/>
    <w:rsid w:val="002D558C"/>
    <w:rsid w:val="002E6E07"/>
    <w:rsid w:val="002F0704"/>
    <w:rsid w:val="002F2277"/>
    <w:rsid w:val="002F3473"/>
    <w:rsid w:val="002F71B1"/>
    <w:rsid w:val="0030110C"/>
    <w:rsid w:val="00315EE1"/>
    <w:rsid w:val="00321FE4"/>
    <w:rsid w:val="00326317"/>
    <w:rsid w:val="00331413"/>
    <w:rsid w:val="00331E38"/>
    <w:rsid w:val="00342CB0"/>
    <w:rsid w:val="00346AEC"/>
    <w:rsid w:val="00350386"/>
    <w:rsid w:val="003526D6"/>
    <w:rsid w:val="00355D51"/>
    <w:rsid w:val="00362842"/>
    <w:rsid w:val="00362EAD"/>
    <w:rsid w:val="00363729"/>
    <w:rsid w:val="003639B7"/>
    <w:rsid w:val="00364628"/>
    <w:rsid w:val="00370F18"/>
    <w:rsid w:val="003742DA"/>
    <w:rsid w:val="0037765D"/>
    <w:rsid w:val="00384AF4"/>
    <w:rsid w:val="0038578A"/>
    <w:rsid w:val="003A30CB"/>
    <w:rsid w:val="003B2815"/>
    <w:rsid w:val="003C0EB6"/>
    <w:rsid w:val="003C2FB7"/>
    <w:rsid w:val="003D16C7"/>
    <w:rsid w:val="003E04EF"/>
    <w:rsid w:val="003E2E99"/>
    <w:rsid w:val="003F0A8E"/>
    <w:rsid w:val="003F75DD"/>
    <w:rsid w:val="00400425"/>
    <w:rsid w:val="0040373C"/>
    <w:rsid w:val="00405FE9"/>
    <w:rsid w:val="0041548C"/>
    <w:rsid w:val="004222EF"/>
    <w:rsid w:val="0042269E"/>
    <w:rsid w:val="00424C74"/>
    <w:rsid w:val="00430910"/>
    <w:rsid w:val="004366C2"/>
    <w:rsid w:val="00437E54"/>
    <w:rsid w:val="00441CC1"/>
    <w:rsid w:val="004448DA"/>
    <w:rsid w:val="00444BF2"/>
    <w:rsid w:val="00450760"/>
    <w:rsid w:val="00450DB4"/>
    <w:rsid w:val="00454CAA"/>
    <w:rsid w:val="00463018"/>
    <w:rsid w:val="0046302C"/>
    <w:rsid w:val="00465B0B"/>
    <w:rsid w:val="00467571"/>
    <w:rsid w:val="004746FF"/>
    <w:rsid w:val="00474FE5"/>
    <w:rsid w:val="004767DC"/>
    <w:rsid w:val="00477C8C"/>
    <w:rsid w:val="0048255C"/>
    <w:rsid w:val="00483065"/>
    <w:rsid w:val="00486248"/>
    <w:rsid w:val="004904C6"/>
    <w:rsid w:val="00494272"/>
    <w:rsid w:val="004A00B6"/>
    <w:rsid w:val="004A412F"/>
    <w:rsid w:val="004B5930"/>
    <w:rsid w:val="004B6DF7"/>
    <w:rsid w:val="004B7135"/>
    <w:rsid w:val="004C153E"/>
    <w:rsid w:val="004C16FB"/>
    <w:rsid w:val="004C671D"/>
    <w:rsid w:val="004D109A"/>
    <w:rsid w:val="004D2501"/>
    <w:rsid w:val="004D3209"/>
    <w:rsid w:val="004E7289"/>
    <w:rsid w:val="004E772D"/>
    <w:rsid w:val="004F1159"/>
    <w:rsid w:val="004F1B60"/>
    <w:rsid w:val="004F26D8"/>
    <w:rsid w:val="00502D72"/>
    <w:rsid w:val="00505EE4"/>
    <w:rsid w:val="00506BE6"/>
    <w:rsid w:val="0051212B"/>
    <w:rsid w:val="00512FB9"/>
    <w:rsid w:val="005332A3"/>
    <w:rsid w:val="00536731"/>
    <w:rsid w:val="00536DC4"/>
    <w:rsid w:val="005464FA"/>
    <w:rsid w:val="00554542"/>
    <w:rsid w:val="0055633D"/>
    <w:rsid w:val="005564F1"/>
    <w:rsid w:val="00556F82"/>
    <w:rsid w:val="005659D0"/>
    <w:rsid w:val="005665EC"/>
    <w:rsid w:val="00575C75"/>
    <w:rsid w:val="005874E1"/>
    <w:rsid w:val="00591F8E"/>
    <w:rsid w:val="00594B81"/>
    <w:rsid w:val="005A0C51"/>
    <w:rsid w:val="005A1B8E"/>
    <w:rsid w:val="005A3527"/>
    <w:rsid w:val="005A4516"/>
    <w:rsid w:val="005B47EF"/>
    <w:rsid w:val="005B5931"/>
    <w:rsid w:val="005D15F2"/>
    <w:rsid w:val="005D7EAD"/>
    <w:rsid w:val="005E1FEF"/>
    <w:rsid w:val="0060252E"/>
    <w:rsid w:val="00616821"/>
    <w:rsid w:val="00621817"/>
    <w:rsid w:val="006218C1"/>
    <w:rsid w:val="00621CC4"/>
    <w:rsid w:val="00636FC3"/>
    <w:rsid w:val="0064619B"/>
    <w:rsid w:val="00655BC8"/>
    <w:rsid w:val="00656D60"/>
    <w:rsid w:val="00656FA7"/>
    <w:rsid w:val="006602E6"/>
    <w:rsid w:val="00662D7A"/>
    <w:rsid w:val="006649B2"/>
    <w:rsid w:val="00665435"/>
    <w:rsid w:val="00666608"/>
    <w:rsid w:val="006731FF"/>
    <w:rsid w:val="006805BC"/>
    <w:rsid w:val="00690436"/>
    <w:rsid w:val="006923C1"/>
    <w:rsid w:val="00695F35"/>
    <w:rsid w:val="006A154E"/>
    <w:rsid w:val="006A1912"/>
    <w:rsid w:val="006A696E"/>
    <w:rsid w:val="006B0B88"/>
    <w:rsid w:val="006B0FAE"/>
    <w:rsid w:val="006B0FE5"/>
    <w:rsid w:val="006B2EC5"/>
    <w:rsid w:val="006B56C2"/>
    <w:rsid w:val="006C61A4"/>
    <w:rsid w:val="006D0084"/>
    <w:rsid w:val="006D4124"/>
    <w:rsid w:val="006D79B4"/>
    <w:rsid w:val="006E12BC"/>
    <w:rsid w:val="006F516C"/>
    <w:rsid w:val="006F7046"/>
    <w:rsid w:val="00706821"/>
    <w:rsid w:val="00711E5C"/>
    <w:rsid w:val="00712863"/>
    <w:rsid w:val="0071304D"/>
    <w:rsid w:val="0071367D"/>
    <w:rsid w:val="007307E5"/>
    <w:rsid w:val="00730BAE"/>
    <w:rsid w:val="0073105C"/>
    <w:rsid w:val="00741284"/>
    <w:rsid w:val="0074207E"/>
    <w:rsid w:val="007428F8"/>
    <w:rsid w:val="0075169F"/>
    <w:rsid w:val="00762914"/>
    <w:rsid w:val="00767ACA"/>
    <w:rsid w:val="00775725"/>
    <w:rsid w:val="00775EFE"/>
    <w:rsid w:val="00777776"/>
    <w:rsid w:val="00783465"/>
    <w:rsid w:val="00783B08"/>
    <w:rsid w:val="00786D9D"/>
    <w:rsid w:val="007A1EBD"/>
    <w:rsid w:val="007A1FB1"/>
    <w:rsid w:val="007A21E9"/>
    <w:rsid w:val="007A71D3"/>
    <w:rsid w:val="007B08DA"/>
    <w:rsid w:val="007B1552"/>
    <w:rsid w:val="007B4299"/>
    <w:rsid w:val="007B52CE"/>
    <w:rsid w:val="007C1102"/>
    <w:rsid w:val="007C785A"/>
    <w:rsid w:val="007D1631"/>
    <w:rsid w:val="007D1A33"/>
    <w:rsid w:val="007D3265"/>
    <w:rsid w:val="007E1840"/>
    <w:rsid w:val="007E631B"/>
    <w:rsid w:val="007F01EB"/>
    <w:rsid w:val="007F7DEF"/>
    <w:rsid w:val="008002B8"/>
    <w:rsid w:val="00803950"/>
    <w:rsid w:val="00805A4D"/>
    <w:rsid w:val="00805F75"/>
    <w:rsid w:val="00810798"/>
    <w:rsid w:val="0082014E"/>
    <w:rsid w:val="00822AA8"/>
    <w:rsid w:val="008251A0"/>
    <w:rsid w:val="0082771A"/>
    <w:rsid w:val="00827E8D"/>
    <w:rsid w:val="0083300F"/>
    <w:rsid w:val="008561F4"/>
    <w:rsid w:val="008574F6"/>
    <w:rsid w:val="008603E8"/>
    <w:rsid w:val="008615AA"/>
    <w:rsid w:val="00861958"/>
    <w:rsid w:val="0086386A"/>
    <w:rsid w:val="0086441F"/>
    <w:rsid w:val="00875079"/>
    <w:rsid w:val="00875EE6"/>
    <w:rsid w:val="00876EDB"/>
    <w:rsid w:val="008812C8"/>
    <w:rsid w:val="00886C2D"/>
    <w:rsid w:val="00887F78"/>
    <w:rsid w:val="00890DE5"/>
    <w:rsid w:val="0089266E"/>
    <w:rsid w:val="00892E45"/>
    <w:rsid w:val="008A5E0E"/>
    <w:rsid w:val="008A7572"/>
    <w:rsid w:val="008B022B"/>
    <w:rsid w:val="008B0B48"/>
    <w:rsid w:val="008B3CB7"/>
    <w:rsid w:val="008C2FC5"/>
    <w:rsid w:val="008C4FC6"/>
    <w:rsid w:val="008D36F9"/>
    <w:rsid w:val="008D548B"/>
    <w:rsid w:val="008E3641"/>
    <w:rsid w:val="008E594E"/>
    <w:rsid w:val="008F4180"/>
    <w:rsid w:val="008F6264"/>
    <w:rsid w:val="00901C44"/>
    <w:rsid w:val="00903709"/>
    <w:rsid w:val="00912076"/>
    <w:rsid w:val="009209E7"/>
    <w:rsid w:val="00920A01"/>
    <w:rsid w:val="00924597"/>
    <w:rsid w:val="0092524E"/>
    <w:rsid w:val="00935E98"/>
    <w:rsid w:val="00937950"/>
    <w:rsid w:val="00950708"/>
    <w:rsid w:val="009508D2"/>
    <w:rsid w:val="00951710"/>
    <w:rsid w:val="00957867"/>
    <w:rsid w:val="00980DAA"/>
    <w:rsid w:val="00983AB1"/>
    <w:rsid w:val="00984FF8"/>
    <w:rsid w:val="00991E42"/>
    <w:rsid w:val="009946FC"/>
    <w:rsid w:val="00994C16"/>
    <w:rsid w:val="009A1C46"/>
    <w:rsid w:val="009A6B93"/>
    <w:rsid w:val="009B3D16"/>
    <w:rsid w:val="009C389A"/>
    <w:rsid w:val="009C5265"/>
    <w:rsid w:val="009C52FA"/>
    <w:rsid w:val="009C5860"/>
    <w:rsid w:val="009C5E2A"/>
    <w:rsid w:val="009C684D"/>
    <w:rsid w:val="009C7B2E"/>
    <w:rsid w:val="009D3C3B"/>
    <w:rsid w:val="009D4A51"/>
    <w:rsid w:val="009D66BE"/>
    <w:rsid w:val="009E4AC6"/>
    <w:rsid w:val="009E6FE2"/>
    <w:rsid w:val="00A00790"/>
    <w:rsid w:val="00A02F40"/>
    <w:rsid w:val="00A047BD"/>
    <w:rsid w:val="00A24113"/>
    <w:rsid w:val="00A25B62"/>
    <w:rsid w:val="00A36CAD"/>
    <w:rsid w:val="00A5244D"/>
    <w:rsid w:val="00A61552"/>
    <w:rsid w:val="00A62576"/>
    <w:rsid w:val="00A63475"/>
    <w:rsid w:val="00A67A86"/>
    <w:rsid w:val="00A7394D"/>
    <w:rsid w:val="00A807EA"/>
    <w:rsid w:val="00A810D4"/>
    <w:rsid w:val="00A81118"/>
    <w:rsid w:val="00A849BD"/>
    <w:rsid w:val="00A90086"/>
    <w:rsid w:val="00A935C5"/>
    <w:rsid w:val="00A968C2"/>
    <w:rsid w:val="00AA1B3D"/>
    <w:rsid w:val="00AB0945"/>
    <w:rsid w:val="00AC22BC"/>
    <w:rsid w:val="00AE0CAC"/>
    <w:rsid w:val="00AE112F"/>
    <w:rsid w:val="00AE4C16"/>
    <w:rsid w:val="00AF56C5"/>
    <w:rsid w:val="00AF6671"/>
    <w:rsid w:val="00B055C7"/>
    <w:rsid w:val="00B05D87"/>
    <w:rsid w:val="00B06E1B"/>
    <w:rsid w:val="00B07E81"/>
    <w:rsid w:val="00B111E1"/>
    <w:rsid w:val="00B14E7E"/>
    <w:rsid w:val="00B209C1"/>
    <w:rsid w:val="00B253B1"/>
    <w:rsid w:val="00B26F6C"/>
    <w:rsid w:val="00B445F3"/>
    <w:rsid w:val="00B4490A"/>
    <w:rsid w:val="00B501CE"/>
    <w:rsid w:val="00B57072"/>
    <w:rsid w:val="00B65A34"/>
    <w:rsid w:val="00B70FE4"/>
    <w:rsid w:val="00B73702"/>
    <w:rsid w:val="00B75527"/>
    <w:rsid w:val="00B75D0C"/>
    <w:rsid w:val="00B77623"/>
    <w:rsid w:val="00B80C17"/>
    <w:rsid w:val="00B80CC0"/>
    <w:rsid w:val="00B834A2"/>
    <w:rsid w:val="00B83777"/>
    <w:rsid w:val="00B84F97"/>
    <w:rsid w:val="00B965CB"/>
    <w:rsid w:val="00BA2068"/>
    <w:rsid w:val="00BA28A7"/>
    <w:rsid w:val="00BA604D"/>
    <w:rsid w:val="00BA6763"/>
    <w:rsid w:val="00BB543F"/>
    <w:rsid w:val="00BB773C"/>
    <w:rsid w:val="00BC2690"/>
    <w:rsid w:val="00BC32DB"/>
    <w:rsid w:val="00BD0C1E"/>
    <w:rsid w:val="00BD11A3"/>
    <w:rsid w:val="00BD162E"/>
    <w:rsid w:val="00BE6B36"/>
    <w:rsid w:val="00BF5185"/>
    <w:rsid w:val="00C00E59"/>
    <w:rsid w:val="00C0539B"/>
    <w:rsid w:val="00C05C7E"/>
    <w:rsid w:val="00C10C74"/>
    <w:rsid w:val="00C159AF"/>
    <w:rsid w:val="00C239A0"/>
    <w:rsid w:val="00C26826"/>
    <w:rsid w:val="00C31CA1"/>
    <w:rsid w:val="00C33F06"/>
    <w:rsid w:val="00C363EB"/>
    <w:rsid w:val="00C433FE"/>
    <w:rsid w:val="00C50A00"/>
    <w:rsid w:val="00C81757"/>
    <w:rsid w:val="00C8661B"/>
    <w:rsid w:val="00C872E7"/>
    <w:rsid w:val="00CA2C8D"/>
    <w:rsid w:val="00CA5463"/>
    <w:rsid w:val="00CB1CBC"/>
    <w:rsid w:val="00CB2165"/>
    <w:rsid w:val="00CB6655"/>
    <w:rsid w:val="00CC0F9F"/>
    <w:rsid w:val="00CD233E"/>
    <w:rsid w:val="00CD2D73"/>
    <w:rsid w:val="00CD3846"/>
    <w:rsid w:val="00CD3BC8"/>
    <w:rsid w:val="00CE5BFB"/>
    <w:rsid w:val="00CE7FAC"/>
    <w:rsid w:val="00CF664E"/>
    <w:rsid w:val="00CF7DAF"/>
    <w:rsid w:val="00D05C97"/>
    <w:rsid w:val="00D102AE"/>
    <w:rsid w:val="00D2119A"/>
    <w:rsid w:val="00D22364"/>
    <w:rsid w:val="00D235F3"/>
    <w:rsid w:val="00D24FE9"/>
    <w:rsid w:val="00D277DF"/>
    <w:rsid w:val="00D33F9F"/>
    <w:rsid w:val="00D3773F"/>
    <w:rsid w:val="00D37C9F"/>
    <w:rsid w:val="00D537B5"/>
    <w:rsid w:val="00D5718F"/>
    <w:rsid w:val="00D60674"/>
    <w:rsid w:val="00D62ABA"/>
    <w:rsid w:val="00D64B18"/>
    <w:rsid w:val="00D75F80"/>
    <w:rsid w:val="00D77D56"/>
    <w:rsid w:val="00D90D58"/>
    <w:rsid w:val="00D91675"/>
    <w:rsid w:val="00D93812"/>
    <w:rsid w:val="00D96318"/>
    <w:rsid w:val="00DA3E71"/>
    <w:rsid w:val="00DB0214"/>
    <w:rsid w:val="00DB38CC"/>
    <w:rsid w:val="00DC2FF6"/>
    <w:rsid w:val="00DC704D"/>
    <w:rsid w:val="00DC7F0C"/>
    <w:rsid w:val="00DD3493"/>
    <w:rsid w:val="00DD6B96"/>
    <w:rsid w:val="00DE0AFB"/>
    <w:rsid w:val="00DE11B0"/>
    <w:rsid w:val="00DE4392"/>
    <w:rsid w:val="00DE68A1"/>
    <w:rsid w:val="00DF0F00"/>
    <w:rsid w:val="00DF1B67"/>
    <w:rsid w:val="00E05B4A"/>
    <w:rsid w:val="00E06849"/>
    <w:rsid w:val="00E141FD"/>
    <w:rsid w:val="00E159ED"/>
    <w:rsid w:val="00E241D4"/>
    <w:rsid w:val="00E25361"/>
    <w:rsid w:val="00E25D61"/>
    <w:rsid w:val="00E41739"/>
    <w:rsid w:val="00E46289"/>
    <w:rsid w:val="00E472D7"/>
    <w:rsid w:val="00E53F44"/>
    <w:rsid w:val="00E63A83"/>
    <w:rsid w:val="00E6465D"/>
    <w:rsid w:val="00E64925"/>
    <w:rsid w:val="00E673A1"/>
    <w:rsid w:val="00E7119C"/>
    <w:rsid w:val="00E870C0"/>
    <w:rsid w:val="00E948D6"/>
    <w:rsid w:val="00EA4168"/>
    <w:rsid w:val="00EB4832"/>
    <w:rsid w:val="00EB4F6E"/>
    <w:rsid w:val="00EB66F1"/>
    <w:rsid w:val="00EC4923"/>
    <w:rsid w:val="00EC4E46"/>
    <w:rsid w:val="00ED0A3F"/>
    <w:rsid w:val="00ED24C5"/>
    <w:rsid w:val="00ED3FD6"/>
    <w:rsid w:val="00EE0800"/>
    <w:rsid w:val="00EE1D85"/>
    <w:rsid w:val="00EE3106"/>
    <w:rsid w:val="00EE398E"/>
    <w:rsid w:val="00EE75B8"/>
    <w:rsid w:val="00EE7603"/>
    <w:rsid w:val="00EF2752"/>
    <w:rsid w:val="00EF3575"/>
    <w:rsid w:val="00EF3970"/>
    <w:rsid w:val="00F0240F"/>
    <w:rsid w:val="00F04531"/>
    <w:rsid w:val="00F11AB6"/>
    <w:rsid w:val="00F11F7C"/>
    <w:rsid w:val="00F257A3"/>
    <w:rsid w:val="00F35620"/>
    <w:rsid w:val="00F437EA"/>
    <w:rsid w:val="00F47C51"/>
    <w:rsid w:val="00F47CB5"/>
    <w:rsid w:val="00F531E1"/>
    <w:rsid w:val="00F548AC"/>
    <w:rsid w:val="00F550B9"/>
    <w:rsid w:val="00F61454"/>
    <w:rsid w:val="00F61EFD"/>
    <w:rsid w:val="00F66897"/>
    <w:rsid w:val="00F66B15"/>
    <w:rsid w:val="00F74156"/>
    <w:rsid w:val="00F74E52"/>
    <w:rsid w:val="00F760B4"/>
    <w:rsid w:val="00F764D9"/>
    <w:rsid w:val="00F770CD"/>
    <w:rsid w:val="00F778AB"/>
    <w:rsid w:val="00F8015F"/>
    <w:rsid w:val="00F91796"/>
    <w:rsid w:val="00F94114"/>
    <w:rsid w:val="00FB2E93"/>
    <w:rsid w:val="00FB3E36"/>
    <w:rsid w:val="00FB51F3"/>
    <w:rsid w:val="00FB753E"/>
    <w:rsid w:val="00FC2A78"/>
    <w:rsid w:val="00FC6B36"/>
    <w:rsid w:val="00FD007E"/>
    <w:rsid w:val="00FD106F"/>
    <w:rsid w:val="00FD5611"/>
    <w:rsid w:val="00FD6E31"/>
    <w:rsid w:val="00FE0D21"/>
    <w:rsid w:val="00FE452F"/>
    <w:rsid w:val="00FE5B00"/>
    <w:rsid w:val="00FF1475"/>
    <w:rsid w:val="00FF599F"/>
    <w:rsid w:val="00FF5AA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D9DBF1"/>
  <w15:docId w15:val="{EF8334F9-D12B-4349-AE69-6A70735CA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Times New Roman" w:hAnsi="Arial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uiPriority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semiHidden/>
    <w:qFormat/>
    <w:rsid w:val="00A807EA"/>
    <w:pPr>
      <w:suppressAutoHyphens/>
      <w:spacing w:before="40" w:after="80" w:line="288" w:lineRule="auto"/>
    </w:pPr>
    <w:rPr>
      <w:rFonts w:asciiTheme="minorHAnsi" w:hAnsiTheme="minorHAnsi"/>
      <w:szCs w:val="22"/>
      <w:lang w:val="en-GB" w:eastAsia="en-US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B07E81"/>
    <w:pPr>
      <w:keepNext/>
      <w:spacing w:before="240" w:after="20"/>
      <w:contextualSpacing/>
      <w:outlineLvl w:val="0"/>
    </w:pPr>
    <w:rPr>
      <w:rFonts w:asciiTheme="majorHAnsi" w:hAnsiTheme="majorHAnsi"/>
      <w:b/>
      <w:bCs/>
      <w:caps/>
      <w:color w:val="991F3D" w:themeColor="accent2"/>
      <w:szCs w:val="28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BD162E"/>
    <w:pPr>
      <w:spacing w:before="200" w:after="0"/>
      <w:outlineLvl w:val="1"/>
    </w:pPr>
    <w:rPr>
      <w:b/>
      <w:bCs/>
      <w:color w:val="991F3D" w:themeColor="accent2"/>
      <w:szCs w:val="26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04438F"/>
    <w:pPr>
      <w:spacing w:before="200" w:after="0" w:line="271" w:lineRule="auto"/>
      <w:outlineLvl w:val="2"/>
    </w:pPr>
    <w:rPr>
      <w:b/>
      <w:bCs/>
      <w:cap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E42"/>
    <w:pPr>
      <w:spacing w:before="200" w:after="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E42"/>
    <w:pPr>
      <w:spacing w:before="200" w:after="0"/>
      <w:outlineLvl w:val="4"/>
    </w:pPr>
    <w:rPr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E42"/>
    <w:pPr>
      <w:spacing w:after="0" w:line="271" w:lineRule="auto"/>
      <w:outlineLvl w:val="5"/>
    </w:pPr>
    <w:rPr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E42"/>
    <w:pPr>
      <w:spacing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E42"/>
    <w:pPr>
      <w:spacing w:after="0"/>
      <w:outlineLvl w:val="7"/>
    </w:pPr>
    <w:rPr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E42"/>
    <w:pPr>
      <w:spacing w:after="0"/>
      <w:outlineLvl w:val="8"/>
    </w:pPr>
    <w:rPr>
      <w:i/>
      <w:iCs/>
      <w:spacing w:val="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07E81"/>
    <w:rPr>
      <w:rFonts w:asciiTheme="majorHAnsi" w:hAnsiTheme="majorHAnsi"/>
      <w:b/>
      <w:bCs/>
      <w:caps/>
      <w:color w:val="991F3D" w:themeColor="accent2"/>
      <w:szCs w:val="28"/>
      <w:lang w:eastAsia="en-US"/>
    </w:rPr>
  </w:style>
  <w:style w:type="character" w:customStyle="1" w:styleId="Heading2Char">
    <w:name w:val="Heading 2 Char"/>
    <w:link w:val="Heading2"/>
    <w:uiPriority w:val="9"/>
    <w:rsid w:val="00BD162E"/>
    <w:rPr>
      <w:b/>
      <w:bCs/>
      <w:color w:val="991F3D" w:themeColor="accent2"/>
      <w:szCs w:val="26"/>
      <w:lang w:eastAsia="en-US"/>
    </w:rPr>
  </w:style>
  <w:style w:type="character" w:customStyle="1" w:styleId="Heading3Char">
    <w:name w:val="Heading 3 Char"/>
    <w:link w:val="Heading3"/>
    <w:uiPriority w:val="9"/>
    <w:semiHidden/>
    <w:rsid w:val="0004438F"/>
    <w:rPr>
      <w:rFonts w:ascii="Arial" w:eastAsia="Times New Roman" w:hAnsi="Arial" w:cs="Times New Roman"/>
      <w:b/>
      <w:bCs/>
      <w:caps/>
      <w:sz w:val="20"/>
    </w:rPr>
  </w:style>
  <w:style w:type="character" w:customStyle="1" w:styleId="Heading4Char">
    <w:name w:val="Heading 4 Char"/>
    <w:link w:val="Heading4"/>
    <w:uiPriority w:val="9"/>
    <w:semiHidden/>
    <w:rsid w:val="00991E42"/>
    <w:rPr>
      <w:rFonts w:ascii="Arial" w:eastAsia="Times New Roman" w:hAnsi="Arial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991E42"/>
    <w:rPr>
      <w:rFonts w:ascii="Arial" w:eastAsia="Times New Roman" w:hAnsi="Arial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991E42"/>
    <w:rPr>
      <w:rFonts w:ascii="Arial" w:eastAsia="Times New Roman" w:hAnsi="Arial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991E42"/>
    <w:rPr>
      <w:rFonts w:ascii="Arial" w:eastAsia="Times New Roman" w:hAnsi="Arial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991E42"/>
    <w:rPr>
      <w:rFonts w:ascii="Arial" w:eastAsia="Times New Roman" w:hAnsi="Arial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991E42"/>
    <w:rPr>
      <w:rFonts w:ascii="Arial" w:eastAsia="Times New Roman" w:hAnsi="Arial" w:cs="Times New Roman"/>
      <w:i/>
      <w:iCs/>
      <w:spacing w:val="5"/>
      <w:sz w:val="20"/>
      <w:szCs w:val="20"/>
    </w:rPr>
  </w:style>
  <w:style w:type="paragraph" w:styleId="Caption">
    <w:name w:val="caption"/>
    <w:basedOn w:val="Normal"/>
    <w:uiPriority w:val="35"/>
    <w:unhideWhenUsed/>
    <w:qFormat/>
    <w:rsid w:val="00B14E7E"/>
    <w:rPr>
      <w:bCs/>
      <w:color w:val="787878" w:themeColor="text2"/>
      <w:sz w:val="14"/>
      <w:szCs w:val="16"/>
    </w:rPr>
  </w:style>
  <w:style w:type="paragraph" w:styleId="Title">
    <w:name w:val="Title"/>
    <w:basedOn w:val="Normal"/>
    <w:next w:val="BodyText"/>
    <w:link w:val="TitleChar"/>
    <w:uiPriority w:val="99"/>
    <w:qFormat/>
    <w:rsid w:val="009E6FE2"/>
    <w:pPr>
      <w:spacing w:after="120" w:line="240" w:lineRule="auto"/>
      <w:contextualSpacing/>
    </w:pPr>
    <w:rPr>
      <w:rFonts w:asciiTheme="majorHAnsi" w:hAnsiTheme="majorHAnsi"/>
      <w:color w:val="FFFFFF" w:themeColor="background1"/>
      <w:spacing w:val="5"/>
      <w:sz w:val="56"/>
      <w:szCs w:val="52"/>
    </w:rPr>
  </w:style>
  <w:style w:type="character" w:customStyle="1" w:styleId="TitleChar">
    <w:name w:val="Title Char"/>
    <w:link w:val="Title"/>
    <w:uiPriority w:val="99"/>
    <w:rsid w:val="009E6FE2"/>
    <w:rPr>
      <w:rFonts w:asciiTheme="majorHAnsi" w:hAnsiTheme="majorHAnsi"/>
      <w:color w:val="FFFFFF" w:themeColor="background1"/>
      <w:spacing w:val="5"/>
      <w:sz w:val="56"/>
      <w:szCs w:val="52"/>
      <w:lang w:val="en-US" w:eastAsia="en-US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8E3641"/>
    <w:pPr>
      <w:spacing w:after="0"/>
    </w:pPr>
    <w:rPr>
      <w:rFonts w:asciiTheme="majorHAnsi" w:hAnsiTheme="majorHAnsi"/>
      <w:iCs/>
      <w:color w:val="FFFFFF" w:themeColor="background1"/>
      <w:sz w:val="22"/>
      <w:szCs w:val="24"/>
    </w:rPr>
  </w:style>
  <w:style w:type="character" w:customStyle="1" w:styleId="SubtitleChar">
    <w:name w:val="Subtitle Char"/>
    <w:link w:val="Subtitle"/>
    <w:uiPriority w:val="11"/>
    <w:rsid w:val="008E3641"/>
    <w:rPr>
      <w:rFonts w:asciiTheme="majorHAnsi" w:hAnsiTheme="majorHAnsi"/>
      <w:iCs/>
      <w:color w:val="FFFFFF" w:themeColor="background1"/>
      <w:sz w:val="22"/>
      <w:szCs w:val="24"/>
      <w:lang w:val="en-US" w:eastAsia="en-US"/>
    </w:rPr>
  </w:style>
  <w:style w:type="character" w:styleId="Strong">
    <w:name w:val="Strong"/>
    <w:uiPriority w:val="2"/>
    <w:qFormat/>
    <w:rsid w:val="00991E42"/>
    <w:rPr>
      <w:b/>
      <w:bCs/>
    </w:rPr>
  </w:style>
  <w:style w:type="character" w:styleId="Emphasis">
    <w:name w:val="Emphasis"/>
    <w:uiPriority w:val="2"/>
    <w:qFormat/>
    <w:rsid w:val="00991E4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semiHidden/>
    <w:rsid w:val="00991E4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semiHidden/>
    <w:rsid w:val="00B055C7"/>
    <w:rPr>
      <w:rFonts w:asciiTheme="minorHAnsi" w:hAnsiTheme="minorHAnsi"/>
      <w:szCs w:val="22"/>
      <w:lang w:val="en-US" w:eastAsia="en-US"/>
    </w:rPr>
  </w:style>
  <w:style w:type="paragraph" w:styleId="ListParagraph">
    <w:name w:val="List Paragraph"/>
    <w:basedOn w:val="Normal"/>
    <w:uiPriority w:val="34"/>
    <w:semiHidden/>
    <w:qFormat/>
    <w:rsid w:val="009B3D16"/>
    <w:pPr>
      <w:numPr>
        <w:numId w:val="11"/>
      </w:numPr>
      <w:ind w:left="245" w:hanging="245"/>
    </w:pPr>
  </w:style>
  <w:style w:type="paragraph" w:styleId="Quote">
    <w:name w:val="Quote"/>
    <w:basedOn w:val="Normal"/>
    <w:next w:val="BodyText"/>
    <w:link w:val="QuoteChar"/>
    <w:uiPriority w:val="2"/>
    <w:qFormat/>
    <w:rsid w:val="00114D08"/>
    <w:pPr>
      <w:spacing w:before="200"/>
    </w:pPr>
    <w:rPr>
      <w:i/>
      <w:iCs/>
      <w:color w:val="991F3D" w:themeColor="accent2"/>
      <w:sz w:val="28"/>
    </w:rPr>
  </w:style>
  <w:style w:type="character" w:customStyle="1" w:styleId="QuoteChar">
    <w:name w:val="Quote Char"/>
    <w:link w:val="Quote"/>
    <w:uiPriority w:val="2"/>
    <w:rsid w:val="00114D08"/>
    <w:rPr>
      <w:rFonts w:asciiTheme="minorHAnsi" w:hAnsiTheme="minorHAnsi"/>
      <w:i/>
      <w:iCs/>
      <w:color w:val="991F3D" w:themeColor="accent2"/>
      <w:sz w:val="28"/>
      <w:szCs w:val="22"/>
      <w:lang w:val="en-US" w:eastAsia="en-US"/>
    </w:rPr>
  </w:style>
  <w:style w:type="paragraph" w:styleId="IntenseQuote">
    <w:name w:val="Intense Quote"/>
    <w:basedOn w:val="Normal"/>
    <w:next w:val="BodyText"/>
    <w:link w:val="IntenseQuoteChar"/>
    <w:uiPriority w:val="2"/>
    <w:semiHidden/>
    <w:qFormat/>
    <w:rsid w:val="00991E4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2"/>
    <w:semiHidden/>
    <w:rsid w:val="00CC0F9F"/>
    <w:rPr>
      <w:rFonts w:asciiTheme="minorHAnsi" w:hAnsiTheme="minorHAnsi"/>
      <w:b/>
      <w:bCs/>
      <w:i/>
      <w:iCs/>
      <w:szCs w:val="22"/>
      <w:lang w:val="en-US" w:eastAsia="en-US"/>
    </w:rPr>
  </w:style>
  <w:style w:type="character" w:styleId="SubtleEmphasis">
    <w:name w:val="Subtle Emphasis"/>
    <w:uiPriority w:val="2"/>
    <w:qFormat/>
    <w:rsid w:val="00991E42"/>
    <w:rPr>
      <w:i/>
      <w:iCs/>
    </w:rPr>
  </w:style>
  <w:style w:type="character" w:styleId="IntenseEmphasis">
    <w:name w:val="Intense Emphasis"/>
    <w:uiPriority w:val="2"/>
    <w:semiHidden/>
    <w:qFormat/>
    <w:rsid w:val="00991E42"/>
    <w:rPr>
      <w:b/>
      <w:bCs/>
    </w:rPr>
  </w:style>
  <w:style w:type="character" w:styleId="SubtleReference">
    <w:name w:val="Subtle Reference"/>
    <w:uiPriority w:val="2"/>
    <w:semiHidden/>
    <w:qFormat/>
    <w:rsid w:val="00991E42"/>
    <w:rPr>
      <w:smallCaps/>
    </w:rPr>
  </w:style>
  <w:style w:type="character" w:styleId="IntenseReference">
    <w:name w:val="Intense Reference"/>
    <w:uiPriority w:val="2"/>
    <w:semiHidden/>
    <w:qFormat/>
    <w:rsid w:val="00991E42"/>
    <w:rPr>
      <w:smallCaps/>
      <w:spacing w:val="5"/>
      <w:u w:val="single"/>
    </w:rPr>
  </w:style>
  <w:style w:type="character" w:styleId="BookTitle">
    <w:name w:val="Book Title"/>
    <w:uiPriority w:val="33"/>
    <w:semiHidden/>
    <w:rsid w:val="00991E4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1E42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qFormat/>
    <w:rsid w:val="002D558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58C"/>
  </w:style>
  <w:style w:type="paragraph" w:styleId="Footer">
    <w:name w:val="footer"/>
    <w:basedOn w:val="Normal"/>
    <w:link w:val="FooterChar"/>
    <w:uiPriority w:val="99"/>
    <w:unhideWhenUsed/>
    <w:qFormat/>
    <w:rsid w:val="00315EE1"/>
    <w:pPr>
      <w:tabs>
        <w:tab w:val="center" w:pos="4320"/>
        <w:tab w:val="right" w:pos="8640"/>
      </w:tabs>
      <w:spacing w:before="0" w:after="0"/>
      <w:jc w:val="right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315EE1"/>
    <w:rPr>
      <w:rFonts w:asciiTheme="minorHAnsi" w:hAnsiTheme="minorHAnsi"/>
      <w:sz w:val="14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4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90436"/>
    <w:rPr>
      <w:rFonts w:ascii="Tahoma" w:hAnsi="Tahoma" w:cs="Tahoma"/>
      <w:sz w:val="16"/>
      <w:szCs w:val="16"/>
    </w:rPr>
  </w:style>
  <w:style w:type="paragraph" w:customStyle="1" w:styleId="Intro">
    <w:name w:val="Intro"/>
    <w:basedOn w:val="Normal"/>
    <w:next w:val="BodyText"/>
    <w:uiPriority w:val="39"/>
    <w:qFormat/>
    <w:rsid w:val="00C0539B"/>
    <w:pPr>
      <w:spacing w:after="120"/>
    </w:pPr>
    <w:rPr>
      <w:color w:val="991F3D" w:themeColor="accent2"/>
      <w:sz w:val="25"/>
    </w:rPr>
  </w:style>
  <w:style w:type="paragraph" w:customStyle="1" w:styleId="Sidebar-Title">
    <w:name w:val="Sidebar - Title"/>
    <w:basedOn w:val="Title"/>
    <w:next w:val="Sidebar-Bodytext"/>
    <w:uiPriority w:val="79"/>
    <w:qFormat/>
    <w:rsid w:val="004767DC"/>
    <w:pPr>
      <w:spacing w:after="0" w:line="288" w:lineRule="auto"/>
    </w:pPr>
    <w:rPr>
      <w:b/>
      <w:caps/>
      <w:sz w:val="19"/>
    </w:rPr>
  </w:style>
  <w:style w:type="paragraph" w:customStyle="1" w:styleId="Sidebar-Heading1">
    <w:name w:val="Sidebar - Heading 1"/>
    <w:basedOn w:val="Heading1"/>
    <w:next w:val="Sidebar-Bodytext"/>
    <w:uiPriority w:val="79"/>
    <w:qFormat/>
    <w:rsid w:val="002668E4"/>
    <w:pPr>
      <w:spacing w:before="120" w:after="0"/>
    </w:pPr>
    <w:rPr>
      <w:caps w:val="0"/>
      <w:color w:val="000000"/>
      <w:sz w:val="17"/>
    </w:rPr>
  </w:style>
  <w:style w:type="paragraph" w:styleId="List">
    <w:name w:val="List"/>
    <w:basedOn w:val="Normal"/>
    <w:uiPriority w:val="99"/>
    <w:semiHidden/>
    <w:qFormat/>
    <w:rsid w:val="009209E7"/>
    <w:pPr>
      <w:ind w:left="360" w:hanging="360"/>
      <w:contextualSpacing/>
    </w:pPr>
  </w:style>
  <w:style w:type="paragraph" w:customStyle="1" w:styleId="Sidebar-Bulletlist">
    <w:name w:val="Sidebar - Bullet list"/>
    <w:basedOn w:val="ListParagraph"/>
    <w:uiPriority w:val="79"/>
    <w:qFormat/>
    <w:rsid w:val="00C8661B"/>
    <w:pPr>
      <w:numPr>
        <w:numId w:val="12"/>
      </w:numPr>
      <w:ind w:left="245" w:hanging="245"/>
      <w:contextualSpacing/>
    </w:pPr>
    <w:rPr>
      <w:sz w:val="17"/>
    </w:rPr>
  </w:style>
  <w:style w:type="paragraph" w:customStyle="1" w:styleId="Sidebar-Bodytext">
    <w:name w:val="Sidebar - Body text"/>
    <w:basedOn w:val="Normal"/>
    <w:uiPriority w:val="79"/>
    <w:qFormat/>
    <w:rsid w:val="00C872E7"/>
    <w:pPr>
      <w:spacing w:before="0"/>
    </w:pPr>
    <w:rPr>
      <w:sz w:val="17"/>
    </w:rPr>
  </w:style>
  <w:style w:type="paragraph" w:customStyle="1" w:styleId="Sidebar-Heading2">
    <w:name w:val="Sidebar - Heading 2"/>
    <w:basedOn w:val="Heading2"/>
    <w:next w:val="Sidebar-Bodytext"/>
    <w:uiPriority w:val="79"/>
    <w:qFormat/>
    <w:rsid w:val="00C872E7"/>
    <w:rPr>
      <w:rFonts w:asciiTheme="majorHAnsi" w:hAnsiTheme="majorHAnsi"/>
      <w:b w:val="0"/>
      <w:caps/>
      <w:color w:val="000000" w:themeColor="text1"/>
      <w:sz w:val="17"/>
    </w:rPr>
  </w:style>
  <w:style w:type="paragraph" w:customStyle="1" w:styleId="Note">
    <w:name w:val="Note"/>
    <w:basedOn w:val="Normal"/>
    <w:uiPriority w:val="99"/>
    <w:qFormat/>
    <w:rsid w:val="004767DC"/>
    <w:pPr>
      <w:pBdr>
        <w:top w:val="single" w:sz="4" w:space="6" w:color="auto"/>
      </w:pBdr>
      <w:spacing w:before="720"/>
    </w:pPr>
    <w:rPr>
      <w:sz w:val="14"/>
    </w:rPr>
  </w:style>
  <w:style w:type="paragraph" w:customStyle="1" w:styleId="Sidebar-Quote">
    <w:name w:val="Sidebar - Quote"/>
    <w:basedOn w:val="Sidebar-Bodytext"/>
    <w:next w:val="Sidebar-Bodytext"/>
    <w:uiPriority w:val="79"/>
    <w:qFormat/>
    <w:rsid w:val="004767DC"/>
    <w:pPr>
      <w:spacing w:after="180"/>
    </w:pPr>
    <w:rPr>
      <w:i/>
      <w:sz w:val="19"/>
    </w:rPr>
  </w:style>
  <w:style w:type="paragraph" w:customStyle="1" w:styleId="Sidebar-Sub-Title">
    <w:name w:val="Sidebar - Sub-Title"/>
    <w:basedOn w:val="Sidebar-Title"/>
    <w:next w:val="Sidebar-Bodytext"/>
    <w:uiPriority w:val="79"/>
    <w:qFormat/>
    <w:rsid w:val="009D3C3B"/>
    <w:pPr>
      <w:spacing w:after="180"/>
    </w:pPr>
    <w:rPr>
      <w:b w:val="0"/>
      <w:color w:val="000000" w:themeColor="text1"/>
      <w:sz w:val="17"/>
    </w:rPr>
  </w:style>
  <w:style w:type="paragraph" w:styleId="BodyText">
    <w:name w:val="Body Text"/>
    <w:basedOn w:val="Normal"/>
    <w:link w:val="BodyTextChar"/>
    <w:qFormat/>
    <w:rsid w:val="004D2501"/>
    <w:pPr>
      <w:spacing w:before="240"/>
      <w:jc w:val="both"/>
    </w:pPr>
  </w:style>
  <w:style w:type="character" w:customStyle="1" w:styleId="BodyTextChar">
    <w:name w:val="Body Text Char"/>
    <w:basedOn w:val="DefaultParagraphFont"/>
    <w:link w:val="BodyText"/>
    <w:rsid w:val="004D2501"/>
    <w:rPr>
      <w:rFonts w:asciiTheme="minorHAnsi" w:hAnsiTheme="minorHAnsi"/>
      <w:szCs w:val="22"/>
      <w:lang w:val="en-GB" w:eastAsia="en-US"/>
    </w:rPr>
  </w:style>
  <w:style w:type="paragraph" w:styleId="ListBullet">
    <w:name w:val="List Bullet"/>
    <w:basedOn w:val="Normal"/>
    <w:uiPriority w:val="1"/>
    <w:qFormat/>
    <w:rsid w:val="00CC0F9F"/>
    <w:pPr>
      <w:numPr>
        <w:numId w:val="1"/>
      </w:numPr>
      <w:spacing w:before="0" w:after="40"/>
    </w:pPr>
  </w:style>
  <w:style w:type="paragraph" w:styleId="ListBullet2">
    <w:name w:val="List Bullet 2"/>
    <w:basedOn w:val="Normal"/>
    <w:uiPriority w:val="1"/>
    <w:qFormat/>
    <w:rsid w:val="00CC0F9F"/>
    <w:pPr>
      <w:numPr>
        <w:numId w:val="2"/>
      </w:numPr>
      <w:spacing w:before="0" w:after="40"/>
      <w:contextualSpacing/>
    </w:pPr>
  </w:style>
  <w:style w:type="paragraph" w:styleId="ListBullet3">
    <w:name w:val="List Bullet 3"/>
    <w:basedOn w:val="Normal"/>
    <w:uiPriority w:val="1"/>
    <w:qFormat/>
    <w:rsid w:val="00CC0F9F"/>
    <w:pPr>
      <w:numPr>
        <w:numId w:val="3"/>
      </w:numPr>
      <w:spacing w:before="0" w:after="40"/>
      <w:contextualSpacing/>
    </w:pPr>
  </w:style>
  <w:style w:type="character" w:styleId="Hyperlink">
    <w:name w:val="Hyperlink"/>
    <w:rsid w:val="00695F35"/>
    <w:rPr>
      <w:color w:val="0000FF"/>
      <w:u w:val="single"/>
    </w:rPr>
  </w:style>
  <w:style w:type="paragraph" w:customStyle="1" w:styleId="Numbers">
    <w:name w:val="Numbers"/>
    <w:basedOn w:val="Normal"/>
    <w:qFormat/>
    <w:rsid w:val="00BC2690"/>
    <w:pPr>
      <w:numPr>
        <w:numId w:val="14"/>
      </w:numPr>
      <w:suppressAutoHyphens w:val="0"/>
      <w:spacing w:before="0" w:after="120" w:line="280" w:lineRule="exact"/>
    </w:pPr>
  </w:style>
  <w:style w:type="character" w:customStyle="1" w:styleId="apple-converted-space">
    <w:name w:val="apple-converted-space"/>
    <w:basedOn w:val="DefaultParagraphFont"/>
    <w:rsid w:val="00363729"/>
  </w:style>
  <w:style w:type="paragraph" w:styleId="FootnoteText">
    <w:name w:val="footnote text"/>
    <w:basedOn w:val="Normal"/>
    <w:link w:val="FootnoteTextChar"/>
    <w:uiPriority w:val="99"/>
    <w:semiHidden/>
    <w:unhideWhenUsed/>
    <w:rsid w:val="00875EE6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75EE6"/>
    <w:rPr>
      <w:rFonts w:asciiTheme="minorHAnsi" w:hAnsiTheme="minorHAnsi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875EE6"/>
    <w:rPr>
      <w:vertAlign w:val="superscript"/>
    </w:rPr>
  </w:style>
  <w:style w:type="paragraph" w:customStyle="1" w:styleId="Footnote">
    <w:name w:val="Footnote"/>
    <w:basedOn w:val="FootnoteText"/>
    <w:link w:val="FootnoteChar"/>
    <w:qFormat/>
    <w:rsid w:val="00106A76"/>
    <w:rPr>
      <w:rFonts w:ascii="Calibri" w:hAnsi="Calibri"/>
      <w:i/>
      <w:sz w:val="18"/>
    </w:rPr>
  </w:style>
  <w:style w:type="character" w:customStyle="1" w:styleId="FootnoteChar">
    <w:name w:val="Footnote Char"/>
    <w:basedOn w:val="FootnoteTextChar"/>
    <w:link w:val="Footnote"/>
    <w:rsid w:val="00106A76"/>
    <w:rPr>
      <w:rFonts w:ascii="Calibri" w:hAnsi="Calibri"/>
      <w:i/>
      <w:sz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72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2852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7888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981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515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803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5279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3707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1673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1049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9889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7210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5124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433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5431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23315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quotationspage.com/quotes/Douglas_Adams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://www.mars-browser.co.uk/curiosity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jpeg"/><Relationship Id="rId32" Type="http://schemas.openxmlformats.org/officeDocument/2006/relationships/image" Target="media/image19.tmp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jpeg"/><Relationship Id="rId31" Type="http://schemas.openxmlformats.org/officeDocument/2006/relationships/image" Target="media/image18.tmp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9.jpeg"/><Relationship Id="rId27" Type="http://schemas.openxmlformats.org/officeDocument/2006/relationships/image" Target="media/image14.tmp"/><Relationship Id="rId30" Type="http://schemas.openxmlformats.org/officeDocument/2006/relationships/image" Target="media/image17.png"/><Relationship Id="rId35" Type="http://schemas.openxmlformats.org/officeDocument/2006/relationships/hyperlink" Target="mailto:sunil@vanmullem.co.uk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4.emf"/><Relationship Id="rId1" Type="http://schemas.openxmlformats.org/officeDocument/2006/relationships/image" Target="media/image2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aren.sellers\Desktop\Case-study-template_beet-option_EN-letter.dotx" TargetMode="External"/></Relationships>
</file>

<file path=word/theme/theme1.xml><?xml version="1.0" encoding="utf-8"?>
<a:theme xmlns:a="http://schemas.openxmlformats.org/drawingml/2006/main" name="Office Theme">
  <a:themeElements>
    <a:clrScheme name="CGI_Color">
      <a:dk1>
        <a:sysClr val="windowText" lastClr="000000"/>
      </a:dk1>
      <a:lt1>
        <a:sysClr val="window" lastClr="FFFFFF"/>
      </a:lt1>
      <a:dk2>
        <a:srgbClr val="787878"/>
      </a:dk2>
      <a:lt2>
        <a:srgbClr val="EEECE1"/>
      </a:lt2>
      <a:accent1>
        <a:srgbClr val="E31937"/>
      </a:accent1>
      <a:accent2>
        <a:srgbClr val="991F3D"/>
      </a:accent2>
      <a:accent3>
        <a:srgbClr val="FF6A00"/>
      </a:accent3>
      <a:accent4>
        <a:srgbClr val="F2A200"/>
      </a:accent4>
      <a:accent5>
        <a:srgbClr val="A5ACB0"/>
      </a:accent5>
      <a:accent6>
        <a:srgbClr val="A1C4D0"/>
      </a:accent6>
      <a:hlink>
        <a:srgbClr val="0000FF"/>
      </a:hlink>
      <a:folHlink>
        <a:srgbClr val="800080"/>
      </a:folHlink>
    </a:clrScheme>
    <a:fontScheme name="CGI police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reator xmlns="d95a5b16-1b8d-4c7c-9ebf-89c0983b6970" xsi:nil="true"/>
    <Language xmlns="http://schemas.microsoft.com/sharepoint/v3">EN</Language>
    <CSMeta2010Field xmlns="http://schemas.microsoft.com/sharepoint/v3">8b6f1e6e-d905-4fac-a3c9-7662e5ee886b;2013-03-12 07:31:04;AUTOCLASSIFIED;Business theme:2013-03-12 07:31:04|False||AUTOCLASSIFIED|2013-03-12 07:31:04|UNDEFINED;Organization:2013-03-12 07:31:04|False||AUTOCLASSIFIED|2013-03-12 07:31:04|UNDEFINED;Sector:2013-03-12 07:31:04|False||AUTOCLASSIFIED|2013-03-12 07:31:04|UNDEFINED;Proposition:2013-03-12 07:31:04|False||AUTOCLASSIFIED|2013-03-12 07:31:04|UNDEFINED;Service line:2013-03-12 07:31:04|False||AUTOCLASSIFIED|2013-03-12 07:31:04|UNDEFINED;False</CSMeta2010Field>
    <h4c66fbf292e4125b0e390af25f11c04 xmlns="d95a5b16-1b8d-4c7c-9ebf-89c0983b6970">
      <Terms xmlns="http://schemas.microsoft.com/office/infopath/2007/PartnerControls"/>
    </h4c66fbf292e4125b0e390af25f11c04>
    <c5aebc35b3e840e5912c276ffe755dcf xmlns="d95a5b16-1b8d-4c7c-9ebf-89c0983b6970">
      <Terms xmlns="http://schemas.microsoft.com/office/infopath/2007/PartnerControls"/>
    </c5aebc35b3e840e5912c276ffe755dcf>
    <Proposition xmlns="d95a5b16-1b8d-4c7c-9ebf-89c0983b6970"/>
    <Abstract xmlns="d95a5b16-1b8d-4c7c-9ebf-89c0983b6970">Case-study_beet_EN-letter</Abstract>
    <External_x0020_Use xmlns="d95a5b16-1b8d-4c7c-9ebf-89c0983b6970">No</External_x0020_Use>
    <c79d12643ffc4d60ab657aaa1718cc32 xmlns="d95a5b16-1b8d-4c7c-9ebf-89c0983b6970">
      <Terms xmlns="http://schemas.microsoft.com/office/infopath/2007/PartnerControls">
        <TermInfo xmlns="http://schemas.microsoft.com/office/infopath/2007/PartnerControls">
          <TermName xmlns="http://schemas.microsoft.com/office/infopath/2007/PartnerControls">Group</TermName>
          <TermId xmlns="http://schemas.microsoft.com/office/infopath/2007/PartnerControls">43ac7042-3752-4f1b-8a93-43b36e65d3e5</TermId>
        </TermInfo>
      </Terms>
    </c79d12643ffc4d60ab657aaa1718cc32>
    <Owner_x0020_Organisation xmlns="d95a5b16-1b8d-4c7c-9ebf-89c0983b6970">Group</Owner_x0020_Organisation>
    <Subjects_x0020_and_x0020_Keywords xmlns="d95a5b16-1b8d-4c7c-9ebf-89c0983b6970">case study, template, letter</Subjects_x0020_and_x0020_Keywords>
    <BS_x0020_Document_x0020_Sub_x0020_Type xmlns="d95a5b16-1b8d-4c7c-9ebf-89c0983b6970">Communications</BS_x0020_Document_x0020_Sub_x0020_Type>
    <Market xmlns="d95a5b16-1b8d-4c7c-9ebf-89c0983b6970"/>
    <Best_x0020_Before_x0020_Date xmlns="d95a5b16-1b8d-4c7c-9ebf-89c0983b6970">2014-01-03T00:00:00+00:00</Best_x0020_Before_x0020_Date>
    <Published_x0020_By xmlns="d95a5b16-1b8d-4c7c-9ebf-89c0983b6970">
      <UserInfo>
        <DisplayName>Selvaraj, Shalini</DisplayName>
        <AccountId>41044</AccountId>
        <AccountType/>
      </UserInfo>
    </Published_x0020_By>
    <Publication_x0020_Date xmlns="d95a5b16-1b8d-4c7c-9ebf-89c0983b6970">2013-01-03T00:00:00+00:00</Publication_x0020_Date>
    <p43f7bb208e443c9b50eb304fe6606a3 xmlns="d95a5b16-1b8d-4c7c-9ebf-89c0983b6970">
      <Terms xmlns="http://schemas.microsoft.com/office/infopath/2007/PartnerControls"/>
    </p43f7bb208e443c9b50eb304fe6606a3>
    <eafb632c3f5c40ba98242be6bbd6bb17 xmlns="d95a5b16-1b8d-4c7c-9ebf-89c0983b6970">
      <Terms xmlns="http://schemas.microsoft.com/office/infopath/2007/PartnerControls"/>
    </eafb632c3f5c40ba98242be6bbd6bb17>
    <Geographic_x0020_Region xmlns="d95a5b16-1b8d-4c7c-9ebf-89c0983b6970"/>
    <TaxCatchAll xmlns="d95a5b16-1b8d-4c7c-9ebf-89c0983b6970">
      <Value>260</Value>
    </TaxCatchAl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ItemUpdatedEventHandlerForConceptSearch</Name>
    <Synchronization>Default</Synchronization>
    <Type>10002</Type>
    <SequenceNumber>10001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ItemCheckedInEventHandlerForConceptSearch</Name>
    <Synchronization>Default</Synchronization>
    <Type>10004</Type>
    <SequenceNumber>10002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ItemUncheckedOutEventHandlerForConceptSearch</Name>
    <Synchronization>Default</Synchronization>
    <Type>10006</Type>
    <SequenceNumber>10003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ItemAddedEventHandlerForConceptSearch</Name>
    <Synchronization>Default</Synchronization>
    <Type>10001</Type>
    <SequenceNumber>10004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ItemFileMovedEventHandlerForConceptSearch</Name>
    <Synchronization>Default</Synchronization>
    <Type>10009</Type>
    <SequenceNumber>10005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ItemDeletedEventHandlerForConceptSearch</Name>
    <Synchronization>Default</Synchronization>
    <Type>10003</Type>
    <SequenceNumber>10006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ItemUpdatedEventHandlerForConceptSearch</Name>
    <Synchronization>Asynchronous</Synchronization>
    <Type>10002</Type>
    <SequenceNumber>10001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ItemCheckedInEventHandlerForConceptSearch</Name>
    <Synchronization>Asynchronous</Synchronization>
    <Type>10004</Type>
    <SequenceNumber>10002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ItemUncheckedOutEventHandlerForConceptSearch</Name>
    <Synchronization>Asynchronous</Synchronization>
    <Type>10006</Type>
    <SequenceNumber>10003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ItemAddedEventHandlerForConceptSearch</Name>
    <Synchronization>Asynchronous</Synchronization>
    <Type>10001</Type>
    <SequenceNumber>10004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ItemFileMovedEventHandlerForConceptSearch</Name>
    <Synchronization>Asynchronous</Synchronization>
    <Type>10009</Type>
    <SequenceNumber>10005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ItemDeletedEventHandlerForConceptSearch</Name>
    <Synchronization>Asynchronous</Synchronization>
    <Type>10003</Type>
    <SequenceNumber>10006</SequenceNumber>
    <Assembly>conceptSearching.Sharepoint.ContentTypes2010, Version=1.0.0.0, Culture=neutral, PublicKeyToken=858f8f13980e4745</Assembly>
    <Class>conceptSearching.Sharepoint.ContentTypes2010.CSHandleEvent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Business Support" ma:contentTypeID="0x010100DCE5D5DBCBA6844C95AAA11EB3A32719002FF8385B8572694FA7ACC1CC37F60277" ma:contentTypeVersion="18" ma:contentTypeDescription="" ma:contentTypeScope="" ma:versionID="e0ba392b6265031d42de28c4bc370cb1">
  <xsd:schema xmlns:xsd="http://www.w3.org/2001/XMLSchema" xmlns:xs="http://www.w3.org/2001/XMLSchema" xmlns:p="http://schemas.microsoft.com/office/2006/metadata/properties" xmlns:ns1="http://schemas.microsoft.com/sharepoint/v3" xmlns:ns2="d95a5b16-1b8d-4c7c-9ebf-89c0983b6970" targetNamespace="http://schemas.microsoft.com/office/2006/metadata/properties" ma:root="true" ma:fieldsID="9765cc688533be3b9af59efa1c9d6dfb" ns1:_="" ns2:_="">
    <xsd:import namespace="http://schemas.microsoft.com/sharepoint/v3"/>
    <xsd:import namespace="d95a5b16-1b8d-4c7c-9ebf-89c0983b6970"/>
    <xsd:element name="properties">
      <xsd:complexType>
        <xsd:sequence>
          <xsd:element name="documentManagement">
            <xsd:complexType>
              <xsd:all>
                <xsd:element ref="ns2:Abstract"/>
                <xsd:element ref="ns2:Published_x0020_By"/>
                <xsd:element ref="ns2:Creator" minOccurs="0"/>
                <xsd:element ref="ns2:Publication_x0020_Date"/>
                <xsd:element ref="ns2:Best_x0020_Before_x0020_Date"/>
                <xsd:element ref="ns2:BS_x0020_Document_x0020_Sub_x0020_Type"/>
                <xsd:element ref="ns1:Language"/>
                <xsd:element ref="ns2:Proposition" minOccurs="0"/>
                <xsd:element ref="ns2:External_x0020_Use"/>
                <xsd:element ref="ns2:Owner_x0020_Organisation"/>
                <xsd:element ref="ns2:Market" minOccurs="0"/>
                <xsd:element ref="ns2:Geographic_x0020_Region" minOccurs="0"/>
                <xsd:element ref="ns2:Subjects_x0020_and_x0020_Keywords" minOccurs="0"/>
                <xsd:element ref="ns2:p43f7bb208e443c9b50eb304fe6606a3" minOccurs="0"/>
                <xsd:element ref="ns2:TaxCatchAll" minOccurs="0"/>
                <xsd:element ref="ns2:TaxCatchAllLabel" minOccurs="0"/>
                <xsd:element ref="ns2:c79d12643ffc4d60ab657aaa1718cc32" minOccurs="0"/>
                <xsd:element ref="ns2:c5aebc35b3e840e5912c276ffe755dcf" minOccurs="0"/>
                <xsd:element ref="ns2:h4c66fbf292e4125b0e390af25f11c04" minOccurs="0"/>
                <xsd:element ref="ns2:eafb632c3f5c40ba98242be6bbd6bb17" minOccurs="0"/>
                <xsd:element ref="ns1:CSMeta2010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Language" ma:index="7" ma:displayName="Language" ma:default="EN" ma:description="Select the document language: CS - Czech, DA - Danish, DE - German, EN - English, ES - Spanish, ET - Estonian, FI - Finnish, FR - French, NL - Dutch, NO - Norwegian, PL - Polish, PT - Portuguese, SV - Swedish." ma:format="Dropdown" ma:internalName="Language">
      <xsd:simpleType>
        <xsd:restriction base="dms:Choice">
          <xsd:enumeration value="CS"/>
          <xsd:enumeration value="DA"/>
          <xsd:enumeration value="DE"/>
          <xsd:enumeration value="EN"/>
          <xsd:enumeration value="ES"/>
          <xsd:enumeration value="ET"/>
          <xsd:enumeration value="FI"/>
          <xsd:enumeration value="FR"/>
          <xsd:enumeration value="NL"/>
          <xsd:enumeration value="NO"/>
          <xsd:enumeration value="PL"/>
          <xsd:enumeration value="PT"/>
          <xsd:enumeration value="SV"/>
        </xsd:restriction>
      </xsd:simpleType>
    </xsd:element>
    <xsd:element name="CSMeta2010Field" ma:index="33" nillable="true" ma:displayName="Classification Date" ma:internalName="CSMeta2010Field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a5b16-1b8d-4c7c-9ebf-89c0983b6970" elementFormDefault="qualified">
    <xsd:import namespace="http://schemas.microsoft.com/office/2006/documentManagement/types"/>
    <xsd:import namespace="http://schemas.microsoft.com/office/infopath/2007/PartnerControls"/>
    <xsd:element name="Abstract" ma:index="1" ma:displayName="Abstract" ma:description="Enter an abstract of the content the document." ma:internalName="Abstract">
      <xsd:simpleType>
        <xsd:restriction base="dms:Note">
          <xsd:maxLength value="255"/>
        </xsd:restriction>
      </xsd:simpleType>
    </xsd:element>
    <xsd:element name="Published_x0020_By" ma:index="2" ma:displayName="Published By" ma:description="Select the publisher of the document." ma:list="UserInfo" ma:SharePointGroup="0" ma:internalName="Published_x0020_By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reator" ma:index="3" nillable="true" ma:displayName="Creator" ma:description="Enter the original creator of the document e.g. employee name / company name if not the publisher (optional)." ma:internalName="Creator">
      <xsd:simpleType>
        <xsd:restriction base="dms:Text">
          <xsd:maxLength value="255"/>
        </xsd:restriction>
      </xsd:simpleType>
    </xsd:element>
    <xsd:element name="Publication_x0020_Date" ma:index="4" ma:displayName="Publication Date" ma:default="[today]" ma:description="Date the document was created  / published in DD/MM/YYYY format. Default = Today" ma:format="DateOnly" ma:internalName="Publication_x0020_Date">
      <xsd:simpleType>
        <xsd:restriction base="dms:DateTime"/>
      </xsd:simpleType>
    </xsd:element>
    <xsd:element name="Best_x0020_Before_x0020_Date" ma:index="5" ma:displayName="Best Before Date" ma:description="Expiry date of the document. Documents will be considered for deletion from CGI Library when they exceed their Best Before Date. Default = 5 years." ma:format="DateOnly" ma:internalName="Best_x0020_Before_x0020_Date">
      <xsd:simpleType>
        <xsd:restriction base="dms:DateTime"/>
      </xsd:simpleType>
    </xsd:element>
    <xsd:element name="BS_x0020_Document_x0020_Sub_x0020_Type" ma:index="6" ma:displayName="BS Document Sub Type" ma:description="Select sub type of the document." ma:format="Dropdown" ma:internalName="BS_x0020_Document_x0020_Sub_x0020_Type">
      <xsd:simpleType>
        <xsd:restriction base="dms:Choice">
          <xsd:enumeration value="Business Aid"/>
          <xsd:enumeration value="Commercial"/>
          <xsd:enumeration value="Communications"/>
          <xsd:enumeration value="Finance"/>
          <xsd:enumeration value="Guide"/>
          <xsd:enumeration value="HR"/>
          <xsd:enumeration value="Legal"/>
          <xsd:enumeration value="Manual"/>
          <xsd:enumeration value="Market Analysis"/>
          <xsd:enumeration value="Market News"/>
          <xsd:enumeration value="Paper"/>
          <xsd:enumeration value="Plan"/>
          <xsd:enumeration value="Policy"/>
          <xsd:enumeration value="Press Release"/>
          <xsd:enumeration value="Pro Forma"/>
          <xsd:enumeration value="Procedure"/>
          <xsd:enumeration value="Proposal"/>
          <xsd:enumeration value="Proposition Summary"/>
          <xsd:enumeration value="Report"/>
          <xsd:enumeration value="Specification"/>
        </xsd:restriction>
      </xsd:simpleType>
    </xsd:element>
    <xsd:element name="Proposition" ma:index="8" nillable="true" ma:displayName="Proposition1" ma:description="Select the relevant proposition(s) for the document." ma:internalName="Proposition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pplication Management and Development"/>
                    <xsd:enumeration value="Business Consulting"/>
                    <xsd:enumeration value="Business Process Outsourcing"/>
                    <xsd:enumeration value="Enterprise Asset Management"/>
                    <xsd:enumeration value="Enterprise Resource Planning"/>
                    <xsd:enumeration value="Finance and Accounting"/>
                    <xsd:enumeration value="HR and Payroll"/>
                    <xsd:enumeration value="Industry Offering"/>
                    <xsd:enumeration value="Infrastructure Management"/>
                    <xsd:enumeration value="Logica Product"/>
                    <xsd:enumeration value="Security"/>
                    <xsd:enumeration value="Testing"/>
                    <xsd:enumeration value="Wireless Enterprise Solutions"/>
                    <xsd:enumeration value="Other"/>
                  </xsd:restriction>
                </xsd:simpleType>
              </xsd:element>
            </xsd:sequence>
          </xsd:extension>
        </xsd:complexContent>
      </xsd:complexType>
    </xsd:element>
    <xsd:element name="External_x0020_Use" ma:index="9" ma:displayName="External Use" ma:default="No" ma:description="Select whether the document can be used externally." ma:format="Dropdown" ma:internalName="External_x0020_Use">
      <xsd:simpleType>
        <xsd:restriction base="dms:Choice">
          <xsd:enumeration value="No"/>
          <xsd:enumeration value="Yes"/>
        </xsd:restriction>
      </xsd:simpleType>
    </xsd:element>
    <xsd:element name="Owner_x0020_Organisation" ma:index="10" ma:displayName="Owner Organisation" ma:description="Select the owning operation for the project / service." ma:format="Dropdown" ma:internalName="Owner_x0020_Organisation">
      <xsd:simpleType>
        <xsd:restriction base="dms:Choice">
          <xsd:enumeration value="Argentina"/>
          <xsd:enumeration value="Asia"/>
          <xsd:enumeration value="Australia"/>
          <xsd:enumeration value="Belgium"/>
          <xsd:enumeration value="Brazil"/>
          <xsd:enumeration value="Canada"/>
          <xsd:enumeration value="Central and Eastern Europe"/>
          <xsd:enumeration value="Chile"/>
          <xsd:enumeration value="China"/>
          <xsd:enumeration value="Colombia"/>
          <xsd:enumeration value="Denmark"/>
          <xsd:enumeration value="Estonia"/>
          <xsd:enumeration value="Finland"/>
          <xsd:enumeration value="France"/>
          <xsd:enumeration value="Germany"/>
          <xsd:enumeration value="Global Products Business"/>
          <xsd:enumeration value="Group"/>
          <xsd:enumeration value="Hong Kong"/>
          <xsd:enumeration value="India"/>
          <xsd:enumeration value="Indonesia"/>
          <xsd:enumeration value="Ireland"/>
          <xsd:enumeration value="Luxembourg"/>
          <xsd:enumeration value="Malaysia"/>
          <xsd:enumeration value="Middle East and Africa"/>
          <xsd:enumeration value="Netherlands"/>
          <xsd:enumeration value="North America"/>
          <xsd:enumeration value="Norway"/>
          <xsd:enumeration value="Outsourcing Services"/>
          <xsd:enumeration value="Peru"/>
          <xsd:enumeration value="Philippines"/>
          <xsd:enumeration value="Portugal"/>
          <xsd:enumeration value="Russia"/>
          <xsd:enumeration value="Saudi Arabia"/>
          <xsd:enumeration value="Singapore"/>
          <xsd:enumeration value="Spain"/>
          <xsd:enumeration value="Sri Lanka"/>
          <xsd:enumeration value="Sweden"/>
          <xsd:enumeration value="Switzerland"/>
          <xsd:enumeration value="Taiwan-Republic Of China"/>
          <xsd:enumeration value="United Kingdom"/>
          <xsd:enumeration value="United States"/>
          <xsd:enumeration value="Venezuela"/>
        </xsd:restriction>
      </xsd:simpleType>
    </xsd:element>
    <xsd:element name="Market" ma:index="11" nillable="true" ma:displayName="Market" ma:description="Select the market(s) the document is most relevant to." ma:internalName="Marke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Energy and Utilities"/>
                    <xsd:enumeration value="Financial Services"/>
                    <xsd:enumeration value="IDT"/>
                    <xsd:enumeration value="Public Sector"/>
                    <xsd:enumeration value="Telecoms and Media"/>
                  </xsd:restriction>
                </xsd:simpleType>
              </xsd:element>
            </xsd:sequence>
          </xsd:extension>
        </xsd:complexContent>
      </xsd:complexType>
    </xsd:element>
    <xsd:element name="Geographic_x0020_Region" ma:index="12" nillable="true" ma:displayName="Geographic Region" ma:description="Select the geographic region(s) relevant to the document." ma:internalName="Geographic_x0020_Region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mericas"/>
                    <xsd:enumeration value="Asia"/>
                    <xsd:enumeration value="Australia"/>
                    <xsd:enumeration value="Central and Eastern Europe"/>
                    <xsd:enumeration value="France"/>
                    <xsd:enumeration value="Germany"/>
                    <xsd:enumeration value="Global"/>
                    <xsd:enumeration value="Middle East and Africa"/>
                    <xsd:enumeration value="Netherlands"/>
                    <xsd:enumeration value="Nordics"/>
                    <xsd:enumeration value="Rest of Europe"/>
                    <xsd:enumeration value="United Kingdom"/>
                  </xsd:restriction>
                </xsd:simpleType>
              </xsd:element>
            </xsd:sequence>
          </xsd:extension>
        </xsd:complexContent>
      </xsd:complexType>
    </xsd:element>
    <xsd:element name="Subjects_x0020_and_x0020_Keywords" ma:index="13" nillable="true" ma:displayName="Subjects and Keywords" ma:description="Subjects and keywords relevant to the document (optional). For example: supplier/partner, business area, nature of project, technologies, products etc." ma:internalName="Subjects_x0020_and_x0020_Keywords">
      <xsd:simpleType>
        <xsd:restriction base="dms:Note">
          <xsd:maxLength value="255"/>
        </xsd:restriction>
      </xsd:simpleType>
    </xsd:element>
    <xsd:element name="p43f7bb208e443c9b50eb304fe6606a3" ma:index="19" nillable="true" ma:taxonomy="true" ma:internalName="p43f7bb208e443c9b50eb304fe6606a3" ma:taxonomyFieldName="Business_x0020_theme" ma:displayName="Business theme" ma:default="" ma:fieldId="{943f7bb2-08e4-43c9-b50e-b304fe6606a3}" ma:sspId="c730d5d4-e911-429a-be83-99efcd06639f" ma:termSetId="40e3bc58-7cf7-4ad5-80c9-03b2ad9897a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0" nillable="true" ma:displayName="Taxonomy Catch All Column" ma:hidden="true" ma:list="{662b4ac2-02b9-4ccd-8625-3c003090dbbe}" ma:internalName="TaxCatchAll" ma:showField="CatchAllData" ma:web="d95a5b16-1b8d-4c7c-9ebf-89c0983b69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21" nillable="true" ma:displayName="Taxonomy Catch All Column1" ma:hidden="true" ma:list="{662b4ac2-02b9-4ccd-8625-3c003090dbbe}" ma:internalName="TaxCatchAllLabel" ma:readOnly="true" ma:showField="CatchAllDataLabel" ma:web="d95a5b16-1b8d-4c7c-9ebf-89c0983b69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79d12643ffc4d60ab657aaa1718cc32" ma:index="23" ma:taxonomy="true" ma:internalName="c79d12643ffc4d60ab657aaa1718cc32" ma:taxonomyFieldName="Organisation" ma:displayName="Organization" ma:default="" ma:fieldId="{c79d1264-3ffc-4d60-ab65-7aaa1718cc32}" ma:sspId="c730d5d4-e911-429a-be83-99efcd06639f" ma:termSetId="a5b47c7d-3218-4211-987c-a37cca4b051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5aebc35b3e840e5912c276ffe755dcf" ma:index="25" nillable="true" ma:taxonomy="true" ma:internalName="c5aebc35b3e840e5912c276ffe755dcf" ma:taxonomyFieldName="Sector" ma:displayName="Sector" ma:default="" ma:fieldId="{c5aebc35-b3e8-40e5-912c-276ffe755dcf}" ma:sspId="c730d5d4-e911-429a-be83-99efcd06639f" ma:termSetId="e51ebaad-fa61-40f4-9e0b-7fe488c7df1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c66fbf292e4125b0e390af25f11c04" ma:index="28" nillable="true" ma:taxonomy="true" ma:internalName="h4c66fbf292e4125b0e390af25f11c04" ma:taxonomyFieldName="Proposition1" ma:displayName="Proposition" ma:default="" ma:fieldId="{14c66fbf-292e-4125-b0e3-90af25f11c04}" ma:taxonomyMulti="true" ma:sspId="c730d5d4-e911-429a-be83-99efcd06639f" ma:termSetId="79a8103d-dcc6-4d07-baef-d718c46c67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afb632c3f5c40ba98242be6bbd6bb17" ma:index="30" nillable="true" ma:taxonomy="true" ma:internalName="eafb632c3f5c40ba98242be6bbd6bb17" ma:taxonomyFieldName="Service_x0020_line" ma:displayName="Service line" ma:default="" ma:fieldId="{eafb632c-3f5c-40ba-9824-2be6bbd6bb17}" ma:taxonomyMulti="true" ma:sspId="c730d5d4-e911-429a-be83-99efcd06639f" ma:termSetId="83301147-ea17-4e88-a9d3-5d2a13ad740e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6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ADD90C-1D90-4B25-AD54-CA8A866D92A7}">
  <ds:schemaRefs>
    <ds:schemaRef ds:uri="http://schemas.microsoft.com/office/2006/metadata/properties"/>
    <ds:schemaRef ds:uri="http://schemas.microsoft.com/office/infopath/2007/PartnerControls"/>
    <ds:schemaRef ds:uri="d95a5b16-1b8d-4c7c-9ebf-89c0983b6970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4820443-7B8E-4F08-8785-A4C295288C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1BE241-1F76-45BB-9F2F-4CC21266817A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D9DC5F58-5721-4DA9-AA6D-5C2B8CA05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95a5b16-1b8d-4c7c-9ebf-89c0983b6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284DD38-C146-4E93-88FB-6103EEA31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Case-study-template_beet-option_EN-letter.dotx</Template>
  <TotalTime>18</TotalTime>
  <Pages>12</Pages>
  <Words>1923</Words>
  <Characters>10966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Logica</Company>
  <LinksUpToDate>false</LinksUpToDate>
  <CharactersWithSpaces>12864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karen.sellers</dc:creator>
  <cp:lastModifiedBy>sunil</cp:lastModifiedBy>
  <cp:revision>20</cp:revision>
  <cp:lastPrinted>2012-11-22T20:49:00Z</cp:lastPrinted>
  <dcterms:created xsi:type="dcterms:W3CDTF">2014-09-16T13:45:00Z</dcterms:created>
  <dcterms:modified xsi:type="dcterms:W3CDTF">2024-06-26T10:02:00Z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0x010100DCE5D5DBCBA6844C95AAA11EB3A32719002FF8385B8572694FA7ACC1CC37F60277</vt:lpwstr>
  </property>
  <property fmtid="{D5CDD505-2E9C-101B-9397-08002B2CF9AE}" pid="3" name="Organisation">
    <vt:lpwstr>260;#Group|43ac7042-3752-4f1b-8a93-43b36e65d3e5</vt:lpwstr>
  </property>
  <property fmtid="{D5CDD505-2E9C-101B-9397-08002B2CF9AE}" pid="4" name="Service line">
    <vt:lpwstr/>
  </property>
  <property fmtid="{D5CDD505-2E9C-101B-9397-08002B2CF9AE}" pid="5" name="Proposition1">
    <vt:lpwstr/>
  </property>
  <property fmtid="{D5CDD505-2E9C-101B-9397-08002B2CF9AE}" pid="6" name="Order">
    <vt:r8>10800</vt:r8>
  </property>
  <property fmtid="{D5CDD505-2E9C-101B-9397-08002B2CF9AE}" pid="7" name="xd_ProgID">
    <vt:lpwstr/>
  </property>
  <property fmtid="{D5CDD505-2E9C-101B-9397-08002B2CF9AE}" pid="8" name="TemplateUrl">
    <vt:lpwstr/>
  </property>
  <property fmtid="{D5CDD505-2E9C-101B-9397-08002B2CF9AE}" pid="9" name="ReportCategory">
    <vt:lpwstr/>
  </property>
  <property fmtid="{D5CDD505-2E9C-101B-9397-08002B2CF9AE}" pid="10" name="ReportDescription">
    <vt:lpwstr/>
  </property>
  <property fmtid="{D5CDD505-2E9C-101B-9397-08002B2CF9AE}" pid="11" name="ReportStatus">
    <vt:lpwstr/>
  </property>
  <property fmtid="{D5CDD505-2E9C-101B-9397-08002B2CF9AE}" pid="12" name="ParentName">
    <vt:lpwstr/>
  </property>
  <property fmtid="{D5CDD505-2E9C-101B-9397-08002B2CF9AE}" pid="13" name="_CopySource">
    <vt:lpwstr>http://info.global.logica.com/lib/bs/integ/res/Case-study_beet_EN-letter.docx</vt:lpwstr>
  </property>
</Properties>
</file>